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98130" w14:textId="77777777" w:rsidR="00952F7D" w:rsidRDefault="006A35E7" w:rsidP="00A602AF">
      <w:pPr>
        <w:pStyle w:val="GraphicAnchor"/>
      </w:pPr>
      <w:r>
        <w:rPr>
          <w:noProof/>
        </w:rPr>
        <w:drawing>
          <wp:anchor distT="0" distB="0" distL="114300" distR="114300" simplePos="0" relativeHeight="251658240" behindDoc="1" locked="0" layoutInCell="1" allowOverlap="1" wp14:anchorId="4D47B877" wp14:editId="537C81F9">
            <wp:simplePos x="0" y="0"/>
            <wp:positionH relativeFrom="column">
              <wp:posOffset>-461010</wp:posOffset>
            </wp:positionH>
            <wp:positionV relativeFrom="paragraph">
              <wp:posOffset>1436370</wp:posOffset>
            </wp:positionV>
            <wp:extent cx="6840855" cy="5478780"/>
            <wp:effectExtent l="0" t="0" r="0" b="7620"/>
            <wp:wrapNone/>
            <wp:docPr id="1279810249" name="Picture 3"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x-ray of a person's che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855" cy="547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6B1" w:rsidRPr="00E44B70">
        <w:rPr>
          <w:noProof/>
          <w:lang w:eastAsia="en-AU"/>
        </w:rPr>
        <mc:AlternateContent>
          <mc:Choice Requires="wps">
            <w:drawing>
              <wp:anchor distT="0" distB="0" distL="114300" distR="114300" simplePos="0" relativeHeight="251658242" behindDoc="1" locked="0" layoutInCell="1" allowOverlap="1" wp14:anchorId="6A931801" wp14:editId="280CC371">
                <wp:simplePos x="0" y="0"/>
                <wp:positionH relativeFrom="column">
                  <wp:posOffset>-464820</wp:posOffset>
                </wp:positionH>
                <wp:positionV relativeFrom="paragraph">
                  <wp:posOffset>2510790</wp:posOffset>
                </wp:positionV>
                <wp:extent cx="6854190" cy="6629400"/>
                <wp:effectExtent l="0" t="0" r="381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4190" cy="66294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tx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dec="http://schemas.microsoft.com/office/drawing/2017/decorative" xmlns:a14="http://schemas.microsoft.com/office/drawing/2010/main" xmlns:pic="http://schemas.openxmlformats.org/drawingml/2006/picture" xmlns:a="http://schemas.openxmlformats.org/drawingml/2006/main">
            <w:pict>
              <v:shape id="Shape" style="position:absolute;margin-left:-36.6pt;margin-top:197.7pt;width:539.7pt;height:522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coordsize="21600,21600" o:spid="_x0000_s1026" fillcolor="black [3213]" stroked="f" strokeweight="1pt" path="m,l21600,14168r,7432l,2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" w14:anchorId="14C3DDE8">
                <v:stroke miterlimit="4" joinstyle="miter"/>
                <v:path arrowok="t" o:connecttype="custom" o:connectlocs="3427095,3314700;3427095,3314700;3427095,3314700;3427095,3314700" o:connectangles="0,90,180,270" o:extrusionok="f"/>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1426473" w14:textId="77777777" w:rsidTr="474FB55E">
        <w:trPr>
          <w:trHeight w:val="2341"/>
        </w:trPr>
        <w:tc>
          <w:tcPr>
            <w:tcW w:w="9350" w:type="dxa"/>
            <w:gridSpan w:val="2"/>
            <w:vAlign w:val="center"/>
          </w:tcPr>
          <w:p w14:paraId="608DF6D0" w14:textId="77777777" w:rsidR="00A602AF" w:rsidRPr="00A602AF" w:rsidRDefault="38713485" w:rsidP="474FB55E">
            <w:pPr>
              <w:pStyle w:val="Heading1"/>
              <w:jc w:val="center"/>
              <w:rPr>
                <w:rFonts w:ascii="Aharoni" w:eastAsia="Aharoni" w:hAnsi="Aharoni" w:cs="Aharoni"/>
                <w:color w:val="B5A7F7"/>
              </w:rPr>
            </w:pPr>
            <w:bookmarkStart w:id="0" w:name="_Toc150179579"/>
            <w:r w:rsidRPr="474FB55E">
              <w:rPr>
                <w:rFonts w:ascii="Aharoni" w:eastAsia="Aharoni" w:hAnsi="Aharoni" w:cs="Aharoni"/>
              </w:rPr>
              <w:t>User</w:t>
            </w:r>
            <w:r w:rsidR="48691228" w:rsidRPr="474FB55E">
              <w:rPr>
                <w:rFonts w:ascii="Aharoni" w:eastAsia="Aharoni" w:hAnsi="Aharoni" w:cs="Aharoni"/>
              </w:rPr>
              <w:t xml:space="preserve"> </w:t>
            </w:r>
            <w:r w:rsidR="7A52FC0F" w:rsidRPr="474FB55E">
              <w:rPr>
                <w:rFonts w:ascii="Aharoni" w:eastAsia="Aharoni" w:hAnsi="Aharoni" w:cs="Aharoni"/>
              </w:rPr>
              <w:t>M</w:t>
            </w:r>
            <w:r w:rsidR="48691228" w:rsidRPr="474FB55E">
              <w:rPr>
                <w:rFonts w:ascii="Aharoni" w:eastAsia="Aharoni" w:hAnsi="Aharoni" w:cs="Aharoni"/>
              </w:rPr>
              <w:t>anual</w:t>
            </w:r>
            <w:bookmarkEnd w:id="0"/>
          </w:p>
        </w:tc>
      </w:tr>
      <w:tr w:rsidR="00A602AF" w14:paraId="6A330773" w14:textId="77777777" w:rsidTr="474FB55E">
        <w:trPr>
          <w:trHeight w:val="8895"/>
        </w:trPr>
        <w:tc>
          <w:tcPr>
            <w:tcW w:w="4675" w:type="dxa"/>
            <w:vAlign w:val="center"/>
          </w:tcPr>
          <w:p w14:paraId="2B147648" w14:textId="77777777" w:rsidR="00A602AF" w:rsidRDefault="13830AE1" w:rsidP="00A602AF">
            <w:r>
              <w:rPr>
                <w:noProof/>
              </w:rPr>
              <w:drawing>
                <wp:anchor distT="0" distB="0" distL="114300" distR="114300" simplePos="0" relativeHeight="251658241" behindDoc="0" locked="0" layoutInCell="1" allowOverlap="1" wp14:anchorId="0CB2A12B" wp14:editId="3BDD9D4D">
                  <wp:simplePos x="0" y="0"/>
                  <wp:positionH relativeFrom="column">
                    <wp:posOffset>0</wp:posOffset>
                  </wp:positionH>
                  <wp:positionV relativeFrom="paragraph">
                    <wp:posOffset>894715</wp:posOffset>
                  </wp:positionV>
                  <wp:extent cx="1615440" cy="1607820"/>
                  <wp:effectExtent l="0" t="0" r="0" b="0"/>
                  <wp:wrapNone/>
                  <wp:docPr id="2082747350" name="Picture 208274735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15440" cy="160782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4B0A6E37" w14:textId="77777777" w:rsidR="00A602AF" w:rsidRDefault="00A602AF"/>
        </w:tc>
      </w:tr>
      <w:tr w:rsidR="00A602AF" w14:paraId="598DC185" w14:textId="77777777" w:rsidTr="474FB55E">
        <w:trPr>
          <w:trHeight w:val="2718"/>
        </w:trPr>
        <w:tc>
          <w:tcPr>
            <w:tcW w:w="4675" w:type="dxa"/>
          </w:tcPr>
          <w:p w14:paraId="42B1ADF4" w14:textId="77777777" w:rsidR="00A602AF" w:rsidRPr="00A602AF" w:rsidRDefault="00A24E55" w:rsidP="30A22C2B">
            <w:pPr>
              <w:pStyle w:val="Heading2"/>
              <w:rPr>
                <w:color w:val="FFFFFF" w:themeColor="background1"/>
              </w:rPr>
            </w:pPr>
            <w:r w:rsidRPr="30A22C2B">
              <w:rPr>
                <w:color w:val="FFFFFF" w:themeColor="background1"/>
              </w:rPr>
              <w:t>Med-X</w:t>
            </w:r>
          </w:p>
          <w:p w14:paraId="356B480D" w14:textId="77777777" w:rsidR="00A602AF" w:rsidRPr="00A602AF" w:rsidRDefault="00A24E55" w:rsidP="30A22C2B">
            <w:pPr>
              <w:pStyle w:val="Heading2"/>
              <w:rPr>
                <w:color w:val="FFFFFF" w:themeColor="background1"/>
              </w:rPr>
            </w:pPr>
            <w:bookmarkStart w:id="1" w:name="_Toc150178683"/>
            <w:bookmarkStart w:id="2" w:name="_Toc150178745"/>
            <w:bookmarkStart w:id="3" w:name="_Toc150178763"/>
            <w:bookmarkStart w:id="4" w:name="_Toc150178856"/>
            <w:bookmarkStart w:id="5" w:name="_Toc150179581"/>
            <w:r w:rsidRPr="30A22C2B">
              <w:rPr>
                <w:color w:val="FFFFFF" w:themeColor="background1"/>
              </w:rPr>
              <w:t>May</w:t>
            </w:r>
            <w:r w:rsidR="00101BAA" w:rsidRPr="30A22C2B">
              <w:rPr>
                <w:color w:val="FFFFFF" w:themeColor="background1"/>
              </w:rPr>
              <w:t xml:space="preserve"> 202</w:t>
            </w:r>
            <w:bookmarkEnd w:id="1"/>
            <w:bookmarkEnd w:id="2"/>
            <w:bookmarkEnd w:id="3"/>
            <w:bookmarkEnd w:id="4"/>
            <w:bookmarkEnd w:id="5"/>
            <w:r w:rsidRPr="30A22C2B">
              <w:rPr>
                <w:color w:val="FFFFFF" w:themeColor="background1"/>
              </w:rPr>
              <w:t>4</w:t>
            </w:r>
          </w:p>
          <w:p w14:paraId="6FB7EF77" w14:textId="77777777" w:rsidR="00A602AF" w:rsidRDefault="00101BAA" w:rsidP="30A22C2B">
            <w:pPr>
              <w:pStyle w:val="Heading2"/>
              <w:rPr>
                <w:color w:val="FFFFFF" w:themeColor="background1"/>
              </w:rPr>
            </w:pPr>
            <w:bookmarkStart w:id="6" w:name="_Toc150178684"/>
            <w:bookmarkStart w:id="7" w:name="_Toc150178746"/>
            <w:bookmarkStart w:id="8" w:name="_Toc150178764"/>
            <w:bookmarkStart w:id="9" w:name="_Toc150178857"/>
            <w:bookmarkStart w:id="10" w:name="_Toc150179582"/>
            <w:r w:rsidRPr="30A22C2B">
              <w:rPr>
                <w:color w:val="FFFFFF" w:themeColor="background1"/>
              </w:rPr>
              <w:t xml:space="preserve">Team </w:t>
            </w:r>
            <w:bookmarkEnd w:id="6"/>
            <w:bookmarkEnd w:id="7"/>
            <w:bookmarkEnd w:id="8"/>
            <w:bookmarkEnd w:id="9"/>
            <w:bookmarkEnd w:id="10"/>
            <w:r w:rsidR="00A24E55" w:rsidRPr="30A22C2B">
              <w:rPr>
                <w:color w:val="FFFFFF" w:themeColor="background1"/>
              </w:rPr>
              <w:t>1B</w:t>
            </w:r>
          </w:p>
        </w:tc>
        <w:tc>
          <w:tcPr>
            <w:tcW w:w="4675" w:type="dxa"/>
          </w:tcPr>
          <w:p w14:paraId="7E6A92C6" w14:textId="77777777" w:rsidR="00A602AF" w:rsidRDefault="00A602AF"/>
        </w:tc>
      </w:tr>
    </w:tbl>
    <w:p w14:paraId="2E45F471" w14:textId="77777777" w:rsidR="0029520D" w:rsidRDefault="0029520D" w:rsidP="0029520D">
      <w:pPr>
        <w:pStyle w:val="Heading1"/>
      </w:pPr>
    </w:p>
    <w:p w14:paraId="4CBF66D2" w14:textId="77777777" w:rsidR="00BE2683" w:rsidRDefault="20FF20C5" w:rsidP="16134A7A">
      <w:pPr>
        <w:spacing w:line="480" w:lineRule="auto"/>
        <w:rPr>
          <w:rFonts w:asciiTheme="majorHAnsi" w:eastAsiaTheme="majorEastAsia" w:hAnsiTheme="majorHAnsi" w:cstheme="majorBidi"/>
          <w:b/>
          <w:bCs/>
          <w:color w:val="B5A7F7"/>
          <w:sz w:val="80"/>
          <w:szCs w:val="80"/>
        </w:rPr>
      </w:pPr>
      <w:r w:rsidRPr="16134A7A">
        <w:rPr>
          <w:rFonts w:asciiTheme="majorHAnsi" w:eastAsiaTheme="majorEastAsia" w:hAnsiTheme="majorHAnsi" w:cstheme="majorBidi"/>
          <w:b/>
          <w:bCs/>
          <w:color w:val="B5A7F7"/>
          <w:sz w:val="80"/>
          <w:szCs w:val="80"/>
        </w:rPr>
        <w:t>Table of Contents</w:t>
      </w:r>
    </w:p>
    <w:p w14:paraId="65D862F9" w14:textId="11943E19" w:rsidR="00BE2683" w:rsidRDefault="63940449" w:rsidP="16134A7A">
      <w:pPr>
        <w:spacing w:line="480" w:lineRule="auto"/>
        <w:rPr>
          <w:sz w:val="36"/>
          <w:szCs w:val="36"/>
        </w:rPr>
      </w:pPr>
      <w:r w:rsidRPr="16134A7A">
        <w:rPr>
          <w:sz w:val="36"/>
          <w:szCs w:val="36"/>
        </w:rPr>
        <w:t>Introduction</w:t>
      </w:r>
      <w:r w:rsidR="3A6B2307" w:rsidRPr="16134A7A">
        <w:rPr>
          <w:sz w:val="36"/>
          <w:szCs w:val="36"/>
        </w:rPr>
        <w:t xml:space="preserve"> ............................................................................ </w:t>
      </w:r>
      <w:r w:rsidR="002031D2">
        <w:rPr>
          <w:sz w:val="36"/>
          <w:szCs w:val="36"/>
        </w:rPr>
        <w:t>4</w:t>
      </w:r>
    </w:p>
    <w:p w14:paraId="3959DEBF" w14:textId="3323C477" w:rsidR="00BE2683" w:rsidRDefault="28310679" w:rsidP="002031D2">
      <w:pPr>
        <w:spacing w:line="480" w:lineRule="auto"/>
        <w:rPr>
          <w:sz w:val="36"/>
          <w:szCs w:val="36"/>
        </w:rPr>
      </w:pPr>
      <w:r w:rsidRPr="16134A7A">
        <w:rPr>
          <w:sz w:val="36"/>
          <w:szCs w:val="36"/>
        </w:rPr>
        <w:t>Getting Started .......................</w:t>
      </w:r>
      <w:r w:rsidR="002031D2">
        <w:rPr>
          <w:sz w:val="36"/>
          <w:szCs w:val="36"/>
        </w:rPr>
        <w:t>........</w:t>
      </w:r>
      <w:r w:rsidRPr="16134A7A">
        <w:rPr>
          <w:sz w:val="36"/>
          <w:szCs w:val="36"/>
        </w:rPr>
        <w:t>..........................................</w:t>
      </w:r>
      <w:r w:rsidR="26F9ABE1" w:rsidRPr="16134A7A">
        <w:rPr>
          <w:sz w:val="36"/>
          <w:szCs w:val="36"/>
        </w:rPr>
        <w:t xml:space="preserve"> </w:t>
      </w:r>
      <w:r w:rsidR="002031D2">
        <w:rPr>
          <w:sz w:val="36"/>
          <w:szCs w:val="36"/>
        </w:rPr>
        <w:t>5</w:t>
      </w:r>
    </w:p>
    <w:p w14:paraId="47C31BA1" w14:textId="4CD88825" w:rsidR="00BE2683" w:rsidRDefault="28310679" w:rsidP="002031D2">
      <w:pPr>
        <w:spacing w:line="480" w:lineRule="auto"/>
        <w:ind w:left="720"/>
        <w:rPr>
          <w:sz w:val="36"/>
          <w:szCs w:val="36"/>
        </w:rPr>
      </w:pPr>
      <w:r w:rsidRPr="16134A7A">
        <w:rPr>
          <w:sz w:val="36"/>
          <w:szCs w:val="36"/>
        </w:rPr>
        <w:t>I. Logging into your Account ....................................</w:t>
      </w:r>
      <w:r w:rsidR="002031D2">
        <w:rPr>
          <w:sz w:val="36"/>
          <w:szCs w:val="36"/>
        </w:rPr>
        <w:t>.</w:t>
      </w:r>
      <w:r w:rsidRPr="16134A7A">
        <w:rPr>
          <w:sz w:val="36"/>
          <w:szCs w:val="36"/>
        </w:rPr>
        <w:t>...</w:t>
      </w:r>
      <w:r w:rsidR="0069BA38" w:rsidRPr="16134A7A">
        <w:rPr>
          <w:sz w:val="36"/>
          <w:szCs w:val="36"/>
        </w:rPr>
        <w:t xml:space="preserve"> </w:t>
      </w:r>
      <w:r w:rsidR="002031D2">
        <w:rPr>
          <w:sz w:val="36"/>
          <w:szCs w:val="36"/>
        </w:rPr>
        <w:t>5</w:t>
      </w:r>
    </w:p>
    <w:p w14:paraId="2307CBF4" w14:textId="54A8266A" w:rsidR="00BE2683" w:rsidRDefault="28310679" w:rsidP="002031D2">
      <w:pPr>
        <w:spacing w:line="480" w:lineRule="auto"/>
        <w:ind w:left="720" w:firstLine="720"/>
        <w:rPr>
          <w:sz w:val="36"/>
          <w:szCs w:val="36"/>
        </w:rPr>
      </w:pPr>
      <w:r w:rsidRPr="16134A7A">
        <w:rPr>
          <w:sz w:val="36"/>
          <w:szCs w:val="36"/>
        </w:rPr>
        <w:t>Patient ...................................</w:t>
      </w:r>
      <w:r w:rsidR="002031D2">
        <w:rPr>
          <w:sz w:val="36"/>
          <w:szCs w:val="36"/>
        </w:rPr>
        <w:t>.</w:t>
      </w:r>
      <w:r w:rsidRPr="16134A7A">
        <w:rPr>
          <w:sz w:val="36"/>
          <w:szCs w:val="36"/>
        </w:rPr>
        <w:t>...................................</w:t>
      </w:r>
      <w:r w:rsidR="0AD4D7C7" w:rsidRPr="16134A7A">
        <w:rPr>
          <w:sz w:val="36"/>
          <w:szCs w:val="36"/>
        </w:rPr>
        <w:t xml:space="preserve"> </w:t>
      </w:r>
      <w:r w:rsidR="002031D2">
        <w:rPr>
          <w:sz w:val="36"/>
          <w:szCs w:val="36"/>
        </w:rPr>
        <w:t>5</w:t>
      </w:r>
    </w:p>
    <w:p w14:paraId="7D2808A8" w14:textId="7703F49C" w:rsidR="00BE2683" w:rsidRDefault="28310679" w:rsidP="002031D2">
      <w:pPr>
        <w:spacing w:line="480" w:lineRule="auto"/>
        <w:ind w:left="720" w:firstLine="720"/>
        <w:rPr>
          <w:sz w:val="36"/>
          <w:szCs w:val="36"/>
        </w:rPr>
      </w:pPr>
      <w:r w:rsidRPr="16134A7A">
        <w:rPr>
          <w:sz w:val="36"/>
          <w:szCs w:val="36"/>
        </w:rPr>
        <w:t>Doctor .......................................................................</w:t>
      </w:r>
      <w:r w:rsidR="002031D2">
        <w:rPr>
          <w:sz w:val="36"/>
          <w:szCs w:val="36"/>
        </w:rPr>
        <w:t xml:space="preserve"> 7</w:t>
      </w:r>
    </w:p>
    <w:p w14:paraId="03E11E01" w14:textId="3F02A3A1" w:rsidR="00BE2683" w:rsidRDefault="177D5238" w:rsidP="002031D2">
      <w:pPr>
        <w:spacing w:line="480" w:lineRule="auto"/>
        <w:ind w:firstLine="720"/>
        <w:rPr>
          <w:sz w:val="36"/>
          <w:szCs w:val="36"/>
        </w:rPr>
      </w:pPr>
      <w:r w:rsidRPr="16134A7A">
        <w:rPr>
          <w:sz w:val="36"/>
          <w:szCs w:val="36"/>
        </w:rPr>
        <w:t>II. Creating an Account ..................................................</w:t>
      </w:r>
      <w:r w:rsidR="002031D2">
        <w:rPr>
          <w:sz w:val="36"/>
          <w:szCs w:val="36"/>
        </w:rPr>
        <w:t xml:space="preserve"> 8</w:t>
      </w:r>
    </w:p>
    <w:p w14:paraId="6E48C156" w14:textId="5D6B896E" w:rsidR="00BE2683" w:rsidRDefault="177D5238" w:rsidP="002031D2">
      <w:pPr>
        <w:spacing w:line="480" w:lineRule="auto"/>
        <w:ind w:left="720" w:firstLine="720"/>
        <w:rPr>
          <w:sz w:val="36"/>
          <w:szCs w:val="36"/>
        </w:rPr>
      </w:pPr>
      <w:r w:rsidRPr="16134A7A">
        <w:rPr>
          <w:sz w:val="36"/>
          <w:szCs w:val="36"/>
        </w:rPr>
        <w:t>Patient .......................................................................</w:t>
      </w:r>
      <w:r w:rsidR="002031D2">
        <w:rPr>
          <w:sz w:val="36"/>
          <w:szCs w:val="36"/>
        </w:rPr>
        <w:t xml:space="preserve"> 8</w:t>
      </w:r>
    </w:p>
    <w:p w14:paraId="782DEA30" w14:textId="1B435520" w:rsidR="00BE2683" w:rsidRDefault="177D5238" w:rsidP="002031D2">
      <w:pPr>
        <w:spacing w:line="480" w:lineRule="auto"/>
        <w:ind w:left="720" w:firstLine="720"/>
        <w:rPr>
          <w:sz w:val="36"/>
          <w:szCs w:val="36"/>
        </w:rPr>
      </w:pPr>
      <w:r w:rsidRPr="16134A7A">
        <w:rPr>
          <w:sz w:val="36"/>
          <w:szCs w:val="36"/>
        </w:rPr>
        <w:t>Doctor .....................................................................</w:t>
      </w:r>
      <w:r w:rsidR="002031D2">
        <w:rPr>
          <w:sz w:val="36"/>
          <w:szCs w:val="36"/>
        </w:rPr>
        <w:t xml:space="preserve"> 10</w:t>
      </w:r>
    </w:p>
    <w:p w14:paraId="147E2DA6" w14:textId="49A59D52" w:rsidR="00BE2683" w:rsidRDefault="177D5238" w:rsidP="16134A7A">
      <w:pPr>
        <w:spacing w:line="480" w:lineRule="auto"/>
        <w:rPr>
          <w:sz w:val="36"/>
          <w:szCs w:val="36"/>
        </w:rPr>
      </w:pPr>
      <w:r w:rsidRPr="16134A7A">
        <w:rPr>
          <w:sz w:val="36"/>
          <w:szCs w:val="36"/>
        </w:rPr>
        <w:t>Navigation ..............................................................................</w:t>
      </w:r>
      <w:r w:rsidR="002031D2">
        <w:rPr>
          <w:sz w:val="36"/>
          <w:szCs w:val="36"/>
        </w:rPr>
        <w:t xml:space="preserve"> 13</w:t>
      </w:r>
    </w:p>
    <w:p w14:paraId="47A9F6AC" w14:textId="7349DD52" w:rsidR="00BE2683" w:rsidRDefault="177D5238" w:rsidP="002031D2">
      <w:pPr>
        <w:spacing w:line="480" w:lineRule="auto"/>
        <w:ind w:firstLine="720"/>
        <w:rPr>
          <w:sz w:val="36"/>
          <w:szCs w:val="36"/>
        </w:rPr>
      </w:pPr>
      <w:r w:rsidRPr="16134A7A">
        <w:rPr>
          <w:sz w:val="36"/>
          <w:szCs w:val="36"/>
        </w:rPr>
        <w:t>I. Dashboard ...................................................................</w:t>
      </w:r>
      <w:r w:rsidR="002031D2">
        <w:rPr>
          <w:sz w:val="36"/>
          <w:szCs w:val="36"/>
        </w:rPr>
        <w:t xml:space="preserve"> 13</w:t>
      </w:r>
    </w:p>
    <w:p w14:paraId="5E68F541" w14:textId="09AAC8BD" w:rsidR="00BE2683" w:rsidRDefault="177D5238" w:rsidP="002031D2">
      <w:pPr>
        <w:spacing w:line="480" w:lineRule="auto"/>
        <w:ind w:firstLine="720"/>
        <w:rPr>
          <w:sz w:val="36"/>
          <w:szCs w:val="36"/>
        </w:rPr>
      </w:pPr>
      <w:r w:rsidRPr="16134A7A">
        <w:rPr>
          <w:sz w:val="36"/>
          <w:szCs w:val="36"/>
        </w:rPr>
        <w:t>II. Search Bar ..................................................................</w:t>
      </w:r>
      <w:r w:rsidR="002031D2">
        <w:rPr>
          <w:sz w:val="36"/>
          <w:szCs w:val="36"/>
        </w:rPr>
        <w:t xml:space="preserve"> 15</w:t>
      </w:r>
    </w:p>
    <w:p w14:paraId="7B95B778" w14:textId="5E29E8DC" w:rsidR="00BE2683" w:rsidRDefault="177D5238" w:rsidP="002031D2">
      <w:pPr>
        <w:spacing w:line="480" w:lineRule="auto"/>
        <w:ind w:firstLine="720"/>
        <w:rPr>
          <w:sz w:val="36"/>
          <w:szCs w:val="36"/>
        </w:rPr>
      </w:pPr>
      <w:r w:rsidRPr="16134A7A">
        <w:rPr>
          <w:sz w:val="36"/>
          <w:szCs w:val="36"/>
        </w:rPr>
        <w:t>III. Report Notifications ...............................................</w:t>
      </w:r>
      <w:r w:rsidR="00576036">
        <w:rPr>
          <w:sz w:val="36"/>
          <w:szCs w:val="36"/>
        </w:rPr>
        <w:t xml:space="preserve"> 16</w:t>
      </w:r>
    </w:p>
    <w:p w14:paraId="39AC7646" w14:textId="76854A45" w:rsidR="00BE2683" w:rsidRDefault="177D5238" w:rsidP="16134A7A">
      <w:pPr>
        <w:spacing w:line="480" w:lineRule="auto"/>
        <w:rPr>
          <w:sz w:val="36"/>
          <w:szCs w:val="36"/>
        </w:rPr>
      </w:pPr>
      <w:r w:rsidRPr="16134A7A">
        <w:rPr>
          <w:sz w:val="36"/>
          <w:szCs w:val="36"/>
        </w:rPr>
        <w:t>Profile ......................................................................................</w:t>
      </w:r>
      <w:r w:rsidR="00576036">
        <w:rPr>
          <w:sz w:val="36"/>
          <w:szCs w:val="36"/>
        </w:rPr>
        <w:t xml:space="preserve"> 17</w:t>
      </w:r>
    </w:p>
    <w:p w14:paraId="284222B0" w14:textId="153CCCA2" w:rsidR="00BE2683" w:rsidRDefault="177D5238" w:rsidP="002031D2">
      <w:pPr>
        <w:spacing w:line="480" w:lineRule="auto"/>
        <w:ind w:firstLine="720"/>
        <w:rPr>
          <w:sz w:val="36"/>
          <w:szCs w:val="36"/>
        </w:rPr>
      </w:pPr>
      <w:r w:rsidRPr="16134A7A">
        <w:rPr>
          <w:sz w:val="36"/>
          <w:szCs w:val="36"/>
        </w:rPr>
        <w:lastRenderedPageBreak/>
        <w:t>I. View Profile ................................................................</w:t>
      </w:r>
      <w:r w:rsidR="00576036">
        <w:rPr>
          <w:sz w:val="36"/>
          <w:szCs w:val="36"/>
        </w:rPr>
        <w:t xml:space="preserve"> 17</w:t>
      </w:r>
    </w:p>
    <w:p w14:paraId="0C3989D1" w14:textId="4D3099F8" w:rsidR="00BE2683" w:rsidRDefault="177D5238" w:rsidP="002031D2">
      <w:pPr>
        <w:spacing w:line="480" w:lineRule="auto"/>
        <w:ind w:firstLine="720"/>
        <w:rPr>
          <w:sz w:val="36"/>
          <w:szCs w:val="36"/>
        </w:rPr>
      </w:pPr>
      <w:r w:rsidRPr="16134A7A">
        <w:rPr>
          <w:sz w:val="36"/>
          <w:szCs w:val="36"/>
        </w:rPr>
        <w:t>II. Update Profile Information .....................................</w:t>
      </w:r>
      <w:r w:rsidR="00576036">
        <w:rPr>
          <w:sz w:val="36"/>
          <w:szCs w:val="36"/>
        </w:rPr>
        <w:t xml:space="preserve"> 18</w:t>
      </w:r>
    </w:p>
    <w:p w14:paraId="1668BC2B" w14:textId="4DF942F6" w:rsidR="00BE2683" w:rsidRDefault="177D5238" w:rsidP="002031D2">
      <w:pPr>
        <w:spacing w:line="480" w:lineRule="auto"/>
        <w:ind w:firstLine="720"/>
        <w:rPr>
          <w:sz w:val="36"/>
          <w:szCs w:val="36"/>
        </w:rPr>
      </w:pPr>
      <w:r w:rsidRPr="16134A7A">
        <w:rPr>
          <w:sz w:val="36"/>
          <w:szCs w:val="36"/>
        </w:rPr>
        <w:t>III. Logout of Account ..................................................</w:t>
      </w:r>
      <w:r w:rsidR="00576036">
        <w:rPr>
          <w:sz w:val="36"/>
          <w:szCs w:val="36"/>
        </w:rPr>
        <w:t xml:space="preserve"> 20</w:t>
      </w:r>
    </w:p>
    <w:p w14:paraId="4B077BA9" w14:textId="5916A221" w:rsidR="00BE2683" w:rsidRDefault="177D5238" w:rsidP="16134A7A">
      <w:pPr>
        <w:spacing w:line="480" w:lineRule="auto"/>
        <w:rPr>
          <w:sz w:val="36"/>
          <w:szCs w:val="36"/>
        </w:rPr>
      </w:pPr>
      <w:r w:rsidRPr="16134A7A">
        <w:rPr>
          <w:sz w:val="36"/>
          <w:szCs w:val="36"/>
        </w:rPr>
        <w:t>X-Ray Detection .....................................................................</w:t>
      </w:r>
      <w:r w:rsidR="00576036">
        <w:rPr>
          <w:sz w:val="36"/>
          <w:szCs w:val="36"/>
        </w:rPr>
        <w:t xml:space="preserve"> 21</w:t>
      </w:r>
    </w:p>
    <w:p w14:paraId="791FEB84" w14:textId="3B99BE72" w:rsidR="00BE2683" w:rsidRDefault="177D5238" w:rsidP="002031D2">
      <w:pPr>
        <w:spacing w:line="480" w:lineRule="auto"/>
        <w:ind w:firstLine="720"/>
        <w:rPr>
          <w:sz w:val="36"/>
          <w:szCs w:val="36"/>
        </w:rPr>
      </w:pPr>
      <w:r w:rsidRPr="16134A7A">
        <w:rPr>
          <w:sz w:val="36"/>
          <w:szCs w:val="36"/>
        </w:rPr>
        <w:t>I. Upload Chest X-Ray ..................................................</w:t>
      </w:r>
      <w:r w:rsidR="00576036">
        <w:rPr>
          <w:sz w:val="36"/>
          <w:szCs w:val="36"/>
        </w:rPr>
        <w:t xml:space="preserve"> 21</w:t>
      </w:r>
    </w:p>
    <w:p w14:paraId="589B2116" w14:textId="7FD4E168" w:rsidR="00BE2683" w:rsidRDefault="177D5238" w:rsidP="002031D2">
      <w:pPr>
        <w:spacing w:line="480" w:lineRule="auto"/>
        <w:ind w:firstLine="720"/>
        <w:rPr>
          <w:sz w:val="36"/>
          <w:szCs w:val="36"/>
        </w:rPr>
      </w:pPr>
      <w:r w:rsidRPr="16134A7A">
        <w:rPr>
          <w:sz w:val="36"/>
          <w:szCs w:val="36"/>
        </w:rPr>
        <w:t>II. View Historical Reports ..........................................</w:t>
      </w:r>
      <w:r w:rsidR="00576036">
        <w:rPr>
          <w:sz w:val="36"/>
          <w:szCs w:val="36"/>
        </w:rPr>
        <w:t xml:space="preserve"> 24</w:t>
      </w:r>
    </w:p>
    <w:p w14:paraId="525125D4" w14:textId="483C0AB9" w:rsidR="00BE2683" w:rsidRDefault="177D5238" w:rsidP="002031D2">
      <w:pPr>
        <w:spacing w:line="480" w:lineRule="auto"/>
        <w:ind w:firstLine="720"/>
        <w:rPr>
          <w:sz w:val="36"/>
          <w:szCs w:val="36"/>
        </w:rPr>
      </w:pPr>
      <w:r w:rsidRPr="16134A7A">
        <w:rPr>
          <w:sz w:val="36"/>
          <w:szCs w:val="36"/>
        </w:rPr>
        <w:t>III. Print or Download Report .....................................</w:t>
      </w:r>
      <w:r w:rsidR="00576036">
        <w:rPr>
          <w:sz w:val="36"/>
          <w:szCs w:val="36"/>
        </w:rPr>
        <w:t xml:space="preserve"> 25</w:t>
      </w:r>
    </w:p>
    <w:p w14:paraId="0E2511E2" w14:textId="465A6D01" w:rsidR="00BE2683" w:rsidRDefault="177D5238" w:rsidP="002031D2">
      <w:pPr>
        <w:spacing w:line="480" w:lineRule="auto"/>
        <w:ind w:firstLine="720"/>
        <w:rPr>
          <w:sz w:val="36"/>
          <w:szCs w:val="36"/>
        </w:rPr>
      </w:pPr>
      <w:r w:rsidRPr="16134A7A">
        <w:rPr>
          <w:sz w:val="36"/>
          <w:szCs w:val="36"/>
        </w:rPr>
        <w:t>IV. Review and Update Report ...................................</w:t>
      </w:r>
      <w:r w:rsidR="00576036">
        <w:rPr>
          <w:sz w:val="36"/>
          <w:szCs w:val="36"/>
        </w:rPr>
        <w:t xml:space="preserve"> 27</w:t>
      </w:r>
    </w:p>
    <w:p w14:paraId="3F2BB2BD" w14:textId="48518557" w:rsidR="00BE2683" w:rsidRDefault="177D5238" w:rsidP="002031D2">
      <w:pPr>
        <w:spacing w:line="480" w:lineRule="auto"/>
        <w:ind w:left="720" w:firstLine="720"/>
        <w:rPr>
          <w:sz w:val="36"/>
          <w:szCs w:val="36"/>
        </w:rPr>
      </w:pPr>
      <w:r w:rsidRPr="16134A7A">
        <w:rPr>
          <w:sz w:val="36"/>
          <w:szCs w:val="36"/>
        </w:rPr>
        <w:t>Doctor .....................................................................</w:t>
      </w:r>
      <w:r w:rsidR="00576036">
        <w:rPr>
          <w:sz w:val="36"/>
          <w:szCs w:val="36"/>
        </w:rPr>
        <w:t xml:space="preserve"> 27</w:t>
      </w:r>
    </w:p>
    <w:p w14:paraId="0A74D9E0" w14:textId="20CDFE2E" w:rsidR="00BE2683" w:rsidRDefault="177D5238" w:rsidP="16134A7A">
      <w:pPr>
        <w:spacing w:line="480" w:lineRule="auto"/>
        <w:rPr>
          <w:sz w:val="36"/>
          <w:szCs w:val="36"/>
        </w:rPr>
      </w:pPr>
      <w:r w:rsidRPr="16134A7A">
        <w:rPr>
          <w:sz w:val="36"/>
          <w:szCs w:val="36"/>
        </w:rPr>
        <w:t>Contact Information .............................................................</w:t>
      </w:r>
      <w:r w:rsidR="00576036">
        <w:rPr>
          <w:sz w:val="36"/>
          <w:szCs w:val="36"/>
        </w:rPr>
        <w:t xml:space="preserve"> 29</w:t>
      </w:r>
    </w:p>
    <w:p w14:paraId="3FD7185A" w14:textId="77777777" w:rsidR="00BE2683" w:rsidRDefault="00BE2683" w:rsidP="00BE2683">
      <w:pPr>
        <w:rPr>
          <w:rFonts w:asciiTheme="majorHAnsi" w:hAnsiTheme="majorHAnsi"/>
          <w:b/>
          <w:sz w:val="60"/>
          <w:szCs w:val="60"/>
        </w:rPr>
      </w:pPr>
    </w:p>
    <w:p w14:paraId="4C8C398C" w14:textId="77777777" w:rsidR="002031D2" w:rsidRDefault="002031D2" w:rsidP="00BE2683">
      <w:pPr>
        <w:rPr>
          <w:rFonts w:asciiTheme="majorHAnsi" w:hAnsiTheme="majorHAnsi"/>
          <w:b/>
          <w:sz w:val="60"/>
          <w:szCs w:val="60"/>
        </w:rPr>
      </w:pPr>
    </w:p>
    <w:p w14:paraId="24E914C0" w14:textId="77777777" w:rsidR="002031D2" w:rsidRDefault="002031D2" w:rsidP="00BE2683">
      <w:pPr>
        <w:rPr>
          <w:rFonts w:asciiTheme="majorHAnsi" w:hAnsiTheme="majorHAnsi"/>
          <w:b/>
          <w:sz w:val="60"/>
          <w:szCs w:val="60"/>
        </w:rPr>
      </w:pPr>
    </w:p>
    <w:p w14:paraId="1F3F84F2" w14:textId="77777777" w:rsidR="002031D2" w:rsidRDefault="002031D2" w:rsidP="00BE2683">
      <w:pPr>
        <w:rPr>
          <w:rFonts w:asciiTheme="majorHAnsi" w:hAnsiTheme="majorHAnsi"/>
          <w:b/>
          <w:sz w:val="60"/>
          <w:szCs w:val="60"/>
        </w:rPr>
      </w:pPr>
    </w:p>
    <w:p w14:paraId="33400341" w14:textId="77777777" w:rsidR="002653B6" w:rsidRDefault="002653B6" w:rsidP="00BE2683">
      <w:pPr>
        <w:rPr>
          <w:rFonts w:asciiTheme="majorHAnsi" w:hAnsiTheme="majorHAnsi"/>
          <w:b/>
          <w:sz w:val="60"/>
          <w:szCs w:val="60"/>
        </w:rPr>
      </w:pPr>
    </w:p>
    <w:p w14:paraId="04F21AF6" w14:textId="77777777" w:rsidR="002653B6" w:rsidRDefault="002653B6" w:rsidP="00BE2683">
      <w:pPr>
        <w:rPr>
          <w:rFonts w:asciiTheme="majorHAnsi" w:hAnsiTheme="majorHAnsi"/>
          <w:b/>
          <w:sz w:val="60"/>
          <w:szCs w:val="60"/>
        </w:rPr>
      </w:pPr>
    </w:p>
    <w:p w14:paraId="2E433A90" w14:textId="77777777" w:rsidR="002031D2" w:rsidRDefault="002031D2" w:rsidP="00BE2683">
      <w:pPr>
        <w:rPr>
          <w:rFonts w:asciiTheme="majorHAnsi" w:hAnsiTheme="majorHAnsi"/>
          <w:b/>
          <w:sz w:val="60"/>
          <w:szCs w:val="60"/>
        </w:rPr>
      </w:pPr>
    </w:p>
    <w:p w14:paraId="4E0D23A2" w14:textId="77777777" w:rsidR="002031D2" w:rsidRPr="00BE2683" w:rsidRDefault="002031D2" w:rsidP="00BE2683">
      <w:pPr>
        <w:rPr>
          <w:rFonts w:asciiTheme="majorHAnsi" w:hAnsiTheme="majorHAnsi"/>
          <w:b/>
          <w:sz w:val="60"/>
          <w:szCs w:val="60"/>
        </w:rPr>
      </w:pPr>
    </w:p>
    <w:p w14:paraId="39CE1474" w14:textId="77777777" w:rsidR="00BE2683" w:rsidRPr="00BE2683" w:rsidRDefault="00BE2683" w:rsidP="00BE2683">
      <w:pPr>
        <w:spacing w:line="480" w:lineRule="auto"/>
        <w:rPr>
          <w:rFonts w:asciiTheme="majorHAnsi" w:hAnsiTheme="majorHAnsi"/>
          <w:b/>
          <w:sz w:val="80"/>
          <w:szCs w:val="80"/>
        </w:rPr>
      </w:pPr>
      <w:r w:rsidRPr="00BE2683">
        <w:rPr>
          <w:rFonts w:asciiTheme="majorHAnsi" w:hAnsiTheme="majorHAnsi"/>
          <w:b/>
          <w:sz w:val="80"/>
          <w:szCs w:val="80"/>
        </w:rPr>
        <w:t>Introduction</w:t>
      </w:r>
    </w:p>
    <w:p w14:paraId="31F3853A" w14:textId="77777777" w:rsidR="0075145C" w:rsidRDefault="5D413F59" w:rsidP="474FB55E">
      <w:pPr>
        <w:pStyle w:val="Text"/>
        <w:spacing w:line="480" w:lineRule="auto"/>
      </w:pPr>
      <w:r>
        <w:t xml:space="preserve">Welcome to the </w:t>
      </w:r>
      <w:r w:rsidR="456280C5">
        <w:t>user</w:t>
      </w:r>
      <w:r>
        <w:t xml:space="preserve"> manual for the Med-X AI application. This document is designed to provide a complete step-by-step </w:t>
      </w:r>
      <w:r w:rsidR="6F9ED76A">
        <w:t>guide</w:t>
      </w:r>
      <w:r>
        <w:t xml:space="preserve"> for </w:t>
      </w:r>
      <w:r w:rsidR="01D65226">
        <w:t>using our web app</w:t>
      </w:r>
      <w:r>
        <w:t>. It is meant for use</w:t>
      </w:r>
      <w:r w:rsidR="760D8E39">
        <w:t xml:space="preserve"> </w:t>
      </w:r>
      <w:r>
        <w:t xml:space="preserve">by </w:t>
      </w:r>
      <w:r w:rsidR="062705AE">
        <w:t>radiologists, doctors, and patients</w:t>
      </w:r>
      <w:r w:rsidR="4555F266">
        <w:t xml:space="preserve"> who upload x-ray chest images</w:t>
      </w:r>
      <w:r>
        <w:t xml:space="preserve">. </w:t>
      </w:r>
      <w:r w:rsidR="05A45108">
        <w:t xml:space="preserve">Med-X AI uses a deep-neural network model that detects </w:t>
      </w:r>
      <w:r w:rsidR="3EE6DE74">
        <w:t>known chest conditions. By providing a preliminary diagnosis, our web app connects radiologists, physicians, and patients in one application, thus reducing the time it takes for patients to receive their diagnosis and improve physician workflow.</w:t>
      </w:r>
    </w:p>
    <w:p w14:paraId="664AC8CD" w14:textId="77777777" w:rsidR="474FB55E" w:rsidRDefault="474FB55E" w:rsidP="474FB55E">
      <w:pPr>
        <w:pStyle w:val="Text"/>
        <w:spacing w:line="480" w:lineRule="auto"/>
      </w:pPr>
    </w:p>
    <w:p w14:paraId="5E064C4B" w14:textId="77777777" w:rsidR="474FB55E" w:rsidRDefault="474FB55E" w:rsidP="474FB55E">
      <w:pPr>
        <w:pStyle w:val="Text"/>
        <w:spacing w:line="480" w:lineRule="auto"/>
      </w:pPr>
    </w:p>
    <w:p w14:paraId="637FC89E" w14:textId="77777777" w:rsidR="002031D2" w:rsidRDefault="002031D2" w:rsidP="474FB55E">
      <w:pPr>
        <w:pStyle w:val="Text"/>
        <w:spacing w:line="480" w:lineRule="auto"/>
      </w:pPr>
    </w:p>
    <w:p w14:paraId="69EF9B7E" w14:textId="77777777" w:rsidR="002031D2" w:rsidRDefault="002031D2" w:rsidP="474FB55E">
      <w:pPr>
        <w:pStyle w:val="Text"/>
        <w:spacing w:line="480" w:lineRule="auto"/>
      </w:pPr>
    </w:p>
    <w:p w14:paraId="6569DEC5" w14:textId="77777777" w:rsidR="002031D2" w:rsidRDefault="002031D2" w:rsidP="474FB55E">
      <w:pPr>
        <w:pStyle w:val="Text"/>
        <w:spacing w:line="480" w:lineRule="auto"/>
      </w:pPr>
    </w:p>
    <w:tbl>
      <w:tblPr>
        <w:tblStyle w:val="TableGrid"/>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639"/>
        <w:gridCol w:w="20"/>
      </w:tblGrid>
      <w:tr w:rsidR="009B2968" w14:paraId="36594CEE" w14:textId="77777777" w:rsidTr="16134A7A">
        <w:trPr>
          <w:trHeight w:val="2750"/>
        </w:trPr>
        <w:tc>
          <w:tcPr>
            <w:tcW w:w="9639" w:type="dxa"/>
            <w:vAlign w:val="center"/>
          </w:tcPr>
          <w:p w14:paraId="32A9C1B3" w14:textId="77777777" w:rsidR="009A539C" w:rsidRPr="009A539C" w:rsidRDefault="009A539C" w:rsidP="009A539C">
            <w:pPr>
              <w:rPr>
                <w:sz w:val="60"/>
                <w:szCs w:val="60"/>
              </w:rPr>
            </w:pPr>
          </w:p>
          <w:p w14:paraId="3578AB72" w14:textId="77777777" w:rsidR="12969CA3" w:rsidRDefault="12969CA3" w:rsidP="474FB55E">
            <w:pPr>
              <w:pStyle w:val="Heading1"/>
              <w:spacing w:line="259" w:lineRule="auto"/>
            </w:pPr>
            <w:r>
              <w:t>Getting Started</w:t>
            </w:r>
          </w:p>
          <w:p w14:paraId="71560FD3" w14:textId="77777777" w:rsidR="0075145C" w:rsidRPr="0075145C" w:rsidRDefault="0075145C" w:rsidP="0075145C"/>
          <w:p w14:paraId="0DAA0293" w14:textId="77777777" w:rsidR="0075145C" w:rsidRDefault="2D4A82B6" w:rsidP="00F73AEB">
            <w:pPr>
              <w:spacing w:line="480" w:lineRule="auto"/>
            </w:pPr>
            <w:r>
              <w:t xml:space="preserve">Before using Med-X AI to detect a preliminary </w:t>
            </w:r>
            <w:r w:rsidR="383B80B0">
              <w:t xml:space="preserve">chest </w:t>
            </w:r>
            <w:r>
              <w:t>diagnosis</w:t>
            </w:r>
            <w:r w:rsidR="17482B63">
              <w:t xml:space="preserve"> and connecting patients with medical physicians, </w:t>
            </w:r>
            <w:r w:rsidR="53605C5C">
              <w:t xml:space="preserve">private and secure </w:t>
            </w:r>
            <w:r w:rsidR="17482B63">
              <w:t>accounts must be created</w:t>
            </w:r>
            <w:r w:rsidR="150B1467">
              <w:t>.</w:t>
            </w:r>
            <w:r w:rsidR="377DFBE8">
              <w:t xml:space="preserve"> </w:t>
            </w:r>
            <w:r w:rsidR="0F92BFA2">
              <w:t>Having a personal account will ensure access to your own x-ray reports and private contact between patients and doctors.</w:t>
            </w:r>
            <w:r w:rsidR="5967A9BD">
              <w:t xml:space="preserve"> </w:t>
            </w:r>
            <w:r w:rsidR="14CEEB05">
              <w:t xml:space="preserve">The following steps will guide you on </w:t>
            </w:r>
            <w:r w:rsidR="4CC84D8A">
              <w:t xml:space="preserve">how to start a session </w:t>
            </w:r>
            <w:r w:rsidR="47EE35D1">
              <w:t>when you first arrive at our</w:t>
            </w:r>
            <w:r w:rsidR="4CC84D8A">
              <w:t xml:space="preserve"> web app</w:t>
            </w:r>
            <w:r w:rsidR="4C257719">
              <w:t>.</w:t>
            </w:r>
          </w:p>
          <w:p w14:paraId="4E316AB0" w14:textId="77777777" w:rsidR="0075145C" w:rsidRDefault="0075145C" w:rsidP="0075145C">
            <w:pPr>
              <w:pStyle w:val="Heading5"/>
            </w:pPr>
          </w:p>
          <w:p w14:paraId="58D6BEFF" w14:textId="77777777" w:rsidR="474FB55E" w:rsidRDefault="474FB55E" w:rsidP="474FB55E">
            <w:pPr>
              <w:rPr>
                <w:b/>
                <w:bCs/>
                <w:sz w:val="28"/>
                <w:szCs w:val="28"/>
              </w:rPr>
            </w:pPr>
          </w:p>
          <w:p w14:paraId="416A2D67" w14:textId="77777777" w:rsidR="474FB55E" w:rsidRDefault="474FB55E" w:rsidP="474FB55E">
            <w:pPr>
              <w:rPr>
                <w:b/>
                <w:bCs/>
                <w:sz w:val="28"/>
                <w:szCs w:val="28"/>
              </w:rPr>
            </w:pPr>
            <w:r w:rsidRPr="474FB55E">
              <w:rPr>
                <w:b/>
                <w:bCs/>
                <w:sz w:val="28"/>
                <w:szCs w:val="28"/>
              </w:rPr>
              <w:t xml:space="preserve">I. </w:t>
            </w:r>
            <w:r w:rsidR="0DCF654E" w:rsidRPr="474FB55E">
              <w:rPr>
                <w:b/>
                <w:bCs/>
                <w:sz w:val="28"/>
                <w:szCs w:val="28"/>
              </w:rPr>
              <w:t>Logging into your Account</w:t>
            </w:r>
          </w:p>
          <w:p w14:paraId="215CB06C" w14:textId="77777777" w:rsidR="474FB55E" w:rsidRDefault="474FB55E" w:rsidP="474FB55E">
            <w:pPr>
              <w:rPr>
                <w:b/>
                <w:bCs/>
                <w:sz w:val="28"/>
                <w:szCs w:val="28"/>
              </w:rPr>
            </w:pPr>
          </w:p>
          <w:p w14:paraId="7BE8D734" w14:textId="77777777" w:rsidR="0DCF654E" w:rsidRDefault="0DCF654E" w:rsidP="474FB55E">
            <w:pPr>
              <w:pStyle w:val="Heading5"/>
              <w:rPr>
                <w:color w:val="B5A7F7"/>
              </w:rPr>
            </w:pPr>
            <w:r w:rsidRPr="474FB55E">
              <w:rPr>
                <w:color w:val="B5A7F7"/>
              </w:rPr>
              <w:t>Patient</w:t>
            </w:r>
          </w:p>
          <w:p w14:paraId="2E94DA08" w14:textId="77777777" w:rsidR="0DCF654E" w:rsidRDefault="0DCF654E" w:rsidP="474FB55E">
            <w:pPr>
              <w:spacing w:line="259" w:lineRule="auto"/>
              <w:rPr>
                <w:rFonts w:ascii="Book Antiqua" w:eastAsia="Book Antiqua" w:hAnsi="Book Antiqua" w:cs="Book Antiqua"/>
                <w:sz w:val="28"/>
                <w:szCs w:val="28"/>
              </w:rPr>
            </w:pPr>
            <w:r>
              <w:rPr>
                <w:noProof/>
              </w:rPr>
              <w:drawing>
                <wp:inline distT="0" distB="0" distL="0" distR="0" wp14:anchorId="3FE87308" wp14:editId="5391CE80">
                  <wp:extent cx="6115050" cy="3048000"/>
                  <wp:effectExtent l="0" t="0" r="0" b="0"/>
                  <wp:docPr id="1455105702" name="Picture 14551057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1F7D2D5D" w14:textId="77777777" w:rsidR="6A83C333" w:rsidRDefault="6A83C333" w:rsidP="474FB55E">
            <w:pPr>
              <w:pStyle w:val="ListParagraph"/>
              <w:numPr>
                <w:ilvl w:val="0"/>
                <w:numId w:val="19"/>
              </w:numPr>
              <w:spacing w:line="360" w:lineRule="auto"/>
              <w:ind w:firstLine="480"/>
            </w:pPr>
            <w:r>
              <w:t xml:space="preserve">Select the </w:t>
            </w:r>
            <w:r w:rsidR="0993F3CE">
              <w:t xml:space="preserve">“Patient” text or the </w:t>
            </w:r>
            <w:r>
              <w:t xml:space="preserve">image </w:t>
            </w:r>
            <w:r w:rsidR="386EF3DB">
              <w:t>above “Patient”</w:t>
            </w:r>
            <w:r w:rsidR="04F18F92">
              <w:t>.</w:t>
            </w:r>
            <w:r w:rsidR="50DF7F81">
              <w:t xml:space="preserve"> A “Login As Patient” screen should </w:t>
            </w:r>
            <w:r w:rsidR="740CBF95">
              <w:t xml:space="preserve">then </w:t>
            </w:r>
            <w:r w:rsidR="50DF7F81">
              <w:t xml:space="preserve">display </w:t>
            </w:r>
            <w:r w:rsidR="7DDA7581">
              <w:t>as shown below.</w:t>
            </w:r>
          </w:p>
          <w:p w14:paraId="20421510" w14:textId="77777777" w:rsidR="474FB55E" w:rsidRDefault="474FB55E" w:rsidP="474FB55E">
            <w:pPr>
              <w:spacing w:line="360" w:lineRule="auto"/>
            </w:pPr>
          </w:p>
          <w:p w14:paraId="222EDD35" w14:textId="77777777" w:rsidR="7DDA7581" w:rsidRDefault="7DDA7581" w:rsidP="474FB55E">
            <w:pPr>
              <w:spacing w:line="360" w:lineRule="auto"/>
              <w:rPr>
                <w:rFonts w:ascii="Book Antiqua" w:eastAsia="Book Antiqua" w:hAnsi="Book Antiqua" w:cs="Book Antiqua"/>
              </w:rPr>
            </w:pPr>
            <w:r>
              <w:rPr>
                <w:noProof/>
              </w:rPr>
              <w:lastRenderedPageBreak/>
              <w:drawing>
                <wp:inline distT="0" distB="0" distL="0" distR="0" wp14:anchorId="1BABE11D" wp14:editId="2BE7DC7E">
                  <wp:extent cx="6115050" cy="3048000"/>
                  <wp:effectExtent l="0" t="0" r="0" b="0"/>
                  <wp:docPr id="321130750" name="Picture 321130750" descr="A person in a wheel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7AE8FE49" w14:textId="77777777" w:rsidR="7DDA7581" w:rsidRDefault="7DDA7581" w:rsidP="474FB55E">
            <w:pPr>
              <w:pStyle w:val="ListParagraph"/>
              <w:numPr>
                <w:ilvl w:val="0"/>
                <w:numId w:val="19"/>
              </w:numPr>
              <w:spacing w:line="360" w:lineRule="auto"/>
              <w:ind w:firstLine="480"/>
            </w:pPr>
            <w:r>
              <w:t>Select the “Enter an email account” field.</w:t>
            </w:r>
          </w:p>
          <w:p w14:paraId="57703406" w14:textId="77777777" w:rsidR="7DDA7581" w:rsidRDefault="7DDA7581" w:rsidP="474FB55E">
            <w:pPr>
              <w:pStyle w:val="ListParagraph"/>
              <w:numPr>
                <w:ilvl w:val="0"/>
                <w:numId w:val="19"/>
              </w:numPr>
              <w:spacing w:line="360" w:lineRule="auto"/>
              <w:ind w:firstLine="480"/>
            </w:pPr>
            <w:r>
              <w:t>Enter a valid email address</w:t>
            </w:r>
            <w:r w:rsidR="655A16A3">
              <w:t xml:space="preserve"> for your account</w:t>
            </w:r>
            <w:r>
              <w:t>.</w:t>
            </w:r>
          </w:p>
          <w:p w14:paraId="0688AD9D" w14:textId="77777777" w:rsidR="45639AD6" w:rsidRDefault="45639AD6" w:rsidP="474FB55E">
            <w:pPr>
              <w:pStyle w:val="ListParagraph"/>
              <w:numPr>
                <w:ilvl w:val="0"/>
                <w:numId w:val="19"/>
              </w:numPr>
              <w:spacing w:line="360" w:lineRule="auto"/>
              <w:ind w:firstLine="480"/>
            </w:pPr>
            <w:r>
              <w:t>Select the “Enter a password” field.</w:t>
            </w:r>
          </w:p>
          <w:p w14:paraId="447914EF" w14:textId="77777777" w:rsidR="45639AD6" w:rsidRDefault="45639AD6" w:rsidP="474FB55E">
            <w:pPr>
              <w:pStyle w:val="ListParagraph"/>
              <w:numPr>
                <w:ilvl w:val="0"/>
                <w:numId w:val="19"/>
              </w:numPr>
              <w:spacing w:line="360" w:lineRule="auto"/>
              <w:ind w:firstLine="480"/>
            </w:pPr>
            <w:r>
              <w:t>Enter the password registered to your account.</w:t>
            </w:r>
          </w:p>
          <w:p w14:paraId="7424F7CD" w14:textId="77777777" w:rsidR="6872E975" w:rsidRDefault="6872E975" w:rsidP="474FB55E">
            <w:pPr>
              <w:pStyle w:val="ListParagraph"/>
              <w:numPr>
                <w:ilvl w:val="0"/>
                <w:numId w:val="19"/>
              </w:numPr>
              <w:spacing w:line="360" w:lineRule="auto"/>
              <w:ind w:firstLine="480"/>
            </w:pPr>
            <w:r>
              <w:t>To view the password you entered, you can click the eye icon on the right of the field.</w:t>
            </w:r>
            <w:r w:rsidR="1D556293">
              <w:t xml:space="preserve"> Select the icon again to </w:t>
            </w:r>
            <w:r w:rsidR="06E4DCE6">
              <w:t>mask your password.</w:t>
            </w:r>
          </w:p>
          <w:p w14:paraId="494371A7" w14:textId="77777777" w:rsidR="06E4DCE6" w:rsidRDefault="06E4DCE6" w:rsidP="474FB55E">
            <w:pPr>
              <w:pStyle w:val="ListParagraph"/>
              <w:numPr>
                <w:ilvl w:val="0"/>
                <w:numId w:val="19"/>
              </w:numPr>
              <w:spacing w:line="360" w:lineRule="auto"/>
              <w:ind w:firstLine="480"/>
            </w:pPr>
            <w:r>
              <w:t>Select the “Login” button below the entered fields.</w:t>
            </w:r>
          </w:p>
          <w:p w14:paraId="3B6BE903" w14:textId="77777777" w:rsidR="261DFFBC" w:rsidRDefault="261DFFBC" w:rsidP="474FB55E">
            <w:pPr>
              <w:spacing w:line="360" w:lineRule="auto"/>
            </w:pPr>
            <w:r>
              <w:t>By following these steps, you will be brought to your account</w:t>
            </w:r>
            <w:r w:rsidR="0675020F">
              <w:t>’s Dashboard page.</w:t>
            </w:r>
          </w:p>
          <w:p w14:paraId="322FC817" w14:textId="77777777" w:rsidR="002031D2" w:rsidRDefault="002031D2" w:rsidP="002031D2"/>
          <w:p w14:paraId="5468CA99" w14:textId="77777777" w:rsidR="002031D2" w:rsidRDefault="002031D2" w:rsidP="474FB55E">
            <w:pPr>
              <w:pStyle w:val="Heading5"/>
              <w:rPr>
                <w:color w:val="B5A7F7"/>
              </w:rPr>
            </w:pPr>
          </w:p>
          <w:p w14:paraId="1B13A2F2" w14:textId="77777777" w:rsidR="002031D2" w:rsidRDefault="002031D2" w:rsidP="002031D2"/>
          <w:p w14:paraId="602C1425" w14:textId="77777777" w:rsidR="002031D2" w:rsidRDefault="002031D2" w:rsidP="002031D2"/>
          <w:p w14:paraId="26D60D4D" w14:textId="77777777" w:rsidR="002031D2" w:rsidRDefault="002031D2" w:rsidP="002031D2"/>
          <w:p w14:paraId="490D18A0" w14:textId="77777777" w:rsidR="002031D2" w:rsidRDefault="002031D2" w:rsidP="002031D2"/>
          <w:p w14:paraId="5B96E367" w14:textId="77777777" w:rsidR="002031D2" w:rsidRDefault="002031D2" w:rsidP="002031D2"/>
          <w:p w14:paraId="55D797E7" w14:textId="77777777" w:rsidR="002031D2" w:rsidRDefault="002031D2" w:rsidP="002031D2"/>
          <w:p w14:paraId="42709B87" w14:textId="77777777" w:rsidR="002031D2" w:rsidRDefault="002031D2" w:rsidP="002031D2"/>
          <w:p w14:paraId="4E408696" w14:textId="77777777" w:rsidR="002031D2" w:rsidRDefault="002031D2" w:rsidP="002031D2"/>
          <w:p w14:paraId="455FAD22" w14:textId="77777777" w:rsidR="002031D2" w:rsidRDefault="002031D2" w:rsidP="002031D2"/>
          <w:p w14:paraId="49991A3F" w14:textId="77777777" w:rsidR="002031D2" w:rsidRDefault="002031D2" w:rsidP="002031D2"/>
          <w:p w14:paraId="79A208DC" w14:textId="77777777" w:rsidR="002031D2" w:rsidRDefault="002031D2" w:rsidP="002031D2"/>
          <w:p w14:paraId="676CC982" w14:textId="77777777" w:rsidR="002031D2" w:rsidRDefault="002031D2" w:rsidP="002031D2"/>
          <w:p w14:paraId="41688B40" w14:textId="77777777" w:rsidR="002031D2" w:rsidRDefault="002031D2" w:rsidP="002031D2"/>
          <w:p w14:paraId="4E4CC944" w14:textId="77777777" w:rsidR="002031D2" w:rsidRDefault="002031D2" w:rsidP="002031D2"/>
          <w:p w14:paraId="03207157" w14:textId="77777777" w:rsidR="002031D2" w:rsidRPr="002031D2" w:rsidRDefault="002031D2" w:rsidP="002031D2"/>
          <w:p w14:paraId="238E09B1" w14:textId="53313329" w:rsidR="2FEFB060" w:rsidRPr="002031D2" w:rsidRDefault="215A740B" w:rsidP="002031D2">
            <w:pPr>
              <w:pStyle w:val="Heading5"/>
              <w:rPr>
                <w:color w:val="B5A7F7"/>
              </w:rPr>
            </w:pPr>
            <w:r w:rsidRPr="474FB55E">
              <w:rPr>
                <w:color w:val="B5A7F7"/>
              </w:rPr>
              <w:lastRenderedPageBreak/>
              <w:t>Doctor</w:t>
            </w:r>
          </w:p>
          <w:p w14:paraId="76589474" w14:textId="28C60A1A" w:rsidR="002031D2" w:rsidRDefault="002031D2" w:rsidP="002031D2">
            <w:pPr>
              <w:spacing w:line="360" w:lineRule="auto"/>
            </w:pPr>
            <w:r>
              <w:rPr>
                <w:noProof/>
              </w:rPr>
              <w:drawing>
                <wp:inline distT="0" distB="0" distL="0" distR="0" wp14:anchorId="7ACC806B" wp14:editId="126784E1">
                  <wp:extent cx="6115050" cy="3048000"/>
                  <wp:effectExtent l="0" t="0" r="0" b="0"/>
                  <wp:docPr id="23453421" name="Picture 234534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1B169FF9" w14:textId="21849519" w:rsidR="2FEFB060" w:rsidRDefault="2FEFB060" w:rsidP="474FB55E">
            <w:pPr>
              <w:pStyle w:val="ListParagraph"/>
              <w:numPr>
                <w:ilvl w:val="0"/>
                <w:numId w:val="18"/>
              </w:numPr>
              <w:spacing w:line="360" w:lineRule="auto"/>
              <w:ind w:firstLine="480"/>
            </w:pPr>
            <w:r>
              <w:t>Select the “Doctor” text or the image above “Doctor”. A “Login As Doctor” screen should then display as shown below.</w:t>
            </w:r>
          </w:p>
          <w:p w14:paraId="4E03D0AC" w14:textId="77777777" w:rsidR="474FB55E" w:rsidRDefault="474FB55E" w:rsidP="474FB55E">
            <w:pPr>
              <w:spacing w:line="360" w:lineRule="auto"/>
            </w:pPr>
          </w:p>
          <w:p w14:paraId="03693FB0" w14:textId="77777777" w:rsidR="463D5CEE" w:rsidRDefault="463D5CEE" w:rsidP="474FB55E">
            <w:pPr>
              <w:spacing w:line="360" w:lineRule="auto"/>
              <w:rPr>
                <w:rFonts w:ascii="Book Antiqua" w:eastAsia="Book Antiqua" w:hAnsi="Book Antiqua" w:cs="Book Antiqua"/>
              </w:rPr>
            </w:pPr>
            <w:r>
              <w:rPr>
                <w:noProof/>
              </w:rPr>
              <w:drawing>
                <wp:inline distT="0" distB="0" distL="0" distR="0" wp14:anchorId="71B8F573" wp14:editId="5FAD3B08">
                  <wp:extent cx="6115050" cy="3048000"/>
                  <wp:effectExtent l="0" t="0" r="0" b="0"/>
                  <wp:docPr id="528703115" name="Picture 528703115" descr="A person walking with a guita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77BCF74F" w14:textId="77777777" w:rsidR="463D5CEE" w:rsidRDefault="463D5CEE" w:rsidP="474FB55E">
            <w:pPr>
              <w:pStyle w:val="ListParagraph"/>
              <w:numPr>
                <w:ilvl w:val="0"/>
                <w:numId w:val="18"/>
              </w:numPr>
              <w:spacing w:line="360" w:lineRule="auto"/>
              <w:ind w:firstLine="480"/>
            </w:pPr>
            <w:r>
              <w:t>Select the “Enter an email account” field.</w:t>
            </w:r>
          </w:p>
          <w:p w14:paraId="276890A1" w14:textId="77777777" w:rsidR="463D5CEE" w:rsidRDefault="26FE108F" w:rsidP="16134A7A">
            <w:pPr>
              <w:pStyle w:val="ListParagraph"/>
              <w:numPr>
                <w:ilvl w:val="0"/>
                <w:numId w:val="18"/>
              </w:numPr>
              <w:spacing w:line="360" w:lineRule="auto"/>
              <w:ind w:firstLine="480"/>
            </w:pPr>
            <w:r w:rsidRPr="16134A7A">
              <w:t>Enter a valid email address for your account.</w:t>
            </w:r>
          </w:p>
          <w:p w14:paraId="71813EEF" w14:textId="77777777" w:rsidR="463D5CEE" w:rsidRDefault="463D5CEE" w:rsidP="474FB55E">
            <w:pPr>
              <w:pStyle w:val="ListParagraph"/>
              <w:numPr>
                <w:ilvl w:val="0"/>
                <w:numId w:val="18"/>
              </w:numPr>
              <w:spacing w:line="360" w:lineRule="auto"/>
              <w:ind w:firstLine="480"/>
            </w:pPr>
            <w:r>
              <w:t>Select the “Enter a password” field.</w:t>
            </w:r>
          </w:p>
          <w:p w14:paraId="06585DD9" w14:textId="77777777" w:rsidR="463D5CEE" w:rsidRDefault="463D5CEE" w:rsidP="474FB55E">
            <w:pPr>
              <w:pStyle w:val="ListParagraph"/>
              <w:numPr>
                <w:ilvl w:val="0"/>
                <w:numId w:val="18"/>
              </w:numPr>
              <w:spacing w:line="360" w:lineRule="auto"/>
              <w:ind w:firstLine="480"/>
            </w:pPr>
            <w:r>
              <w:t>Enter the password registered to your account.</w:t>
            </w:r>
          </w:p>
          <w:p w14:paraId="07150D9A" w14:textId="77777777" w:rsidR="463D5CEE" w:rsidRDefault="463D5CEE" w:rsidP="474FB55E">
            <w:pPr>
              <w:pStyle w:val="ListParagraph"/>
              <w:numPr>
                <w:ilvl w:val="0"/>
                <w:numId w:val="18"/>
              </w:numPr>
              <w:spacing w:line="360" w:lineRule="auto"/>
              <w:ind w:firstLine="480"/>
            </w:pPr>
            <w:r>
              <w:lastRenderedPageBreak/>
              <w:t>To view the password you entered, you can click the eye icon on the right of the field. Select the icon again to mask your password.</w:t>
            </w:r>
          </w:p>
          <w:p w14:paraId="4DB77029" w14:textId="77777777" w:rsidR="463D5CEE" w:rsidRDefault="463D5CEE" w:rsidP="474FB55E">
            <w:pPr>
              <w:pStyle w:val="ListParagraph"/>
              <w:numPr>
                <w:ilvl w:val="0"/>
                <w:numId w:val="18"/>
              </w:numPr>
              <w:spacing w:line="360" w:lineRule="auto"/>
              <w:ind w:firstLine="480"/>
            </w:pPr>
            <w:r>
              <w:t>Select the “Login” button below the entered fields.</w:t>
            </w:r>
          </w:p>
          <w:p w14:paraId="1156BCF9" w14:textId="77777777" w:rsidR="463D5CEE" w:rsidRDefault="463D5CEE" w:rsidP="474FB55E">
            <w:pPr>
              <w:spacing w:line="360" w:lineRule="auto"/>
            </w:pPr>
            <w:r>
              <w:t>By following these steps, you will be brought to your account’s Dashboard page.</w:t>
            </w:r>
          </w:p>
          <w:p w14:paraId="44B05CED" w14:textId="77777777" w:rsidR="002031D2" w:rsidRDefault="002031D2" w:rsidP="474FB55E">
            <w:pPr>
              <w:spacing w:line="360" w:lineRule="auto"/>
            </w:pPr>
          </w:p>
          <w:p w14:paraId="546B21B5" w14:textId="77777777" w:rsidR="474FB55E" w:rsidRDefault="474FB55E" w:rsidP="474FB55E">
            <w:pPr>
              <w:spacing w:line="360" w:lineRule="auto"/>
            </w:pPr>
          </w:p>
          <w:p w14:paraId="77CBE244" w14:textId="77777777" w:rsidR="002653B6" w:rsidRDefault="002653B6" w:rsidP="474FB55E">
            <w:pPr>
              <w:spacing w:line="360" w:lineRule="auto"/>
            </w:pPr>
          </w:p>
          <w:p w14:paraId="2CF90BCD" w14:textId="77777777" w:rsidR="2F8A8DA8" w:rsidRDefault="2F8A8DA8" w:rsidP="474FB55E">
            <w:pPr>
              <w:spacing w:line="360" w:lineRule="auto"/>
              <w:rPr>
                <w:b/>
                <w:bCs/>
                <w:sz w:val="28"/>
                <w:szCs w:val="28"/>
              </w:rPr>
            </w:pPr>
            <w:r w:rsidRPr="474FB55E">
              <w:rPr>
                <w:b/>
                <w:bCs/>
                <w:sz w:val="28"/>
                <w:szCs w:val="28"/>
              </w:rPr>
              <w:t xml:space="preserve">II. </w:t>
            </w:r>
            <w:r w:rsidR="1480F845" w:rsidRPr="474FB55E">
              <w:rPr>
                <w:b/>
                <w:bCs/>
                <w:sz w:val="28"/>
                <w:szCs w:val="28"/>
              </w:rPr>
              <w:t>Creating an Account</w:t>
            </w:r>
          </w:p>
          <w:p w14:paraId="6946724A" w14:textId="77777777" w:rsidR="474FB55E" w:rsidRDefault="474FB55E" w:rsidP="474FB55E">
            <w:pPr>
              <w:spacing w:line="360" w:lineRule="auto"/>
            </w:pPr>
          </w:p>
          <w:p w14:paraId="4E9B7146" w14:textId="77777777" w:rsidR="3BF2687E" w:rsidRDefault="3BF2687E" w:rsidP="16134A7A">
            <w:pPr>
              <w:spacing w:line="360" w:lineRule="auto"/>
            </w:pPr>
            <w:r>
              <w:t>If you have not registered an account on Med-X AI already, the following steps guide you on creating one.</w:t>
            </w:r>
          </w:p>
          <w:p w14:paraId="3C5575F4" w14:textId="77777777" w:rsidR="16134A7A" w:rsidRDefault="16134A7A" w:rsidP="16134A7A">
            <w:pPr>
              <w:spacing w:line="360" w:lineRule="auto"/>
            </w:pPr>
          </w:p>
          <w:p w14:paraId="359ADE38" w14:textId="77777777" w:rsidR="474FB55E" w:rsidRDefault="4B11F1C8" w:rsidP="16134A7A">
            <w:pPr>
              <w:pStyle w:val="Heading5"/>
              <w:rPr>
                <w:color w:val="B5A7F7"/>
              </w:rPr>
            </w:pPr>
            <w:r w:rsidRPr="16134A7A">
              <w:rPr>
                <w:color w:val="B5A7F7"/>
              </w:rPr>
              <w:t>Patient</w:t>
            </w:r>
          </w:p>
          <w:p w14:paraId="114BD640" w14:textId="77777777" w:rsidR="07310DD5" w:rsidRDefault="07310DD5" w:rsidP="16134A7A">
            <w:pPr>
              <w:rPr>
                <w:rFonts w:ascii="Book Antiqua" w:eastAsia="Book Antiqua" w:hAnsi="Book Antiqua" w:cs="Book Antiqua"/>
                <w:sz w:val="28"/>
                <w:szCs w:val="28"/>
              </w:rPr>
            </w:pPr>
            <w:r>
              <w:rPr>
                <w:noProof/>
              </w:rPr>
              <w:drawing>
                <wp:inline distT="0" distB="0" distL="0" distR="0" wp14:anchorId="13BE7E4C" wp14:editId="0DFFDBAA">
                  <wp:extent cx="6115050" cy="3048000"/>
                  <wp:effectExtent l="0" t="0" r="0" b="0"/>
                  <wp:docPr id="585922227" name="Picture 5859222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256708CD" w14:textId="77777777" w:rsidR="07310DD5" w:rsidRDefault="07310DD5" w:rsidP="16134A7A">
            <w:pPr>
              <w:pStyle w:val="ListParagraph"/>
              <w:numPr>
                <w:ilvl w:val="0"/>
                <w:numId w:val="16"/>
              </w:numPr>
              <w:ind w:firstLine="480"/>
            </w:pPr>
            <w:r>
              <w:t>Select the “Patient” text or the image above “Patient”. A “Login As Patient” screen should then display as shown below.</w:t>
            </w:r>
          </w:p>
          <w:p w14:paraId="7CC9791C" w14:textId="77777777" w:rsidR="16134A7A" w:rsidRDefault="16134A7A" w:rsidP="16134A7A">
            <w:pPr>
              <w:rPr>
                <w:rFonts w:ascii="Book Antiqua" w:eastAsia="Book Antiqua" w:hAnsi="Book Antiqua" w:cs="Book Antiqua"/>
              </w:rPr>
            </w:pPr>
          </w:p>
          <w:p w14:paraId="583822CD" w14:textId="77777777" w:rsidR="07310DD5" w:rsidRDefault="07310DD5" w:rsidP="16134A7A">
            <w:pPr>
              <w:rPr>
                <w:rFonts w:ascii="Book Antiqua" w:eastAsia="Book Antiqua" w:hAnsi="Book Antiqua" w:cs="Book Antiqua"/>
              </w:rPr>
            </w:pPr>
            <w:r>
              <w:rPr>
                <w:noProof/>
              </w:rPr>
              <w:lastRenderedPageBreak/>
              <w:drawing>
                <wp:inline distT="0" distB="0" distL="0" distR="0" wp14:anchorId="2B9AC91F" wp14:editId="6C228539">
                  <wp:extent cx="6115050" cy="3048000"/>
                  <wp:effectExtent l="0" t="0" r="0" b="0"/>
                  <wp:docPr id="1559574102" name="Picture 1559574102" descr="A person in a wheel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7C9C0795" w14:textId="77777777" w:rsidR="07310DD5" w:rsidRDefault="07310DD5" w:rsidP="16134A7A">
            <w:pPr>
              <w:pStyle w:val="ListParagraph"/>
              <w:numPr>
                <w:ilvl w:val="0"/>
                <w:numId w:val="16"/>
              </w:numPr>
              <w:ind w:firstLine="480"/>
              <w:rPr>
                <w:rFonts w:ascii="Book Antiqua" w:eastAsia="Book Antiqua" w:hAnsi="Book Antiqua" w:cs="Book Antiqua"/>
              </w:rPr>
            </w:pPr>
            <w:r w:rsidRPr="16134A7A">
              <w:rPr>
                <w:rFonts w:ascii="Book Antiqua" w:eastAsia="Book Antiqua" w:hAnsi="Book Antiqua" w:cs="Book Antiqua"/>
              </w:rPr>
              <w:t>Select the “SIGN UP” link below “Need an Account?”.</w:t>
            </w:r>
          </w:p>
          <w:p w14:paraId="08DBDBAA" w14:textId="77777777" w:rsidR="16134A7A" w:rsidRDefault="16134A7A" w:rsidP="16134A7A">
            <w:pPr>
              <w:rPr>
                <w:rFonts w:ascii="Book Antiqua" w:eastAsia="Book Antiqua" w:hAnsi="Book Antiqua" w:cs="Book Antiqua"/>
              </w:rPr>
            </w:pPr>
          </w:p>
          <w:p w14:paraId="7586B809" w14:textId="77777777" w:rsidR="3A2D28D4" w:rsidRDefault="3A2D28D4" w:rsidP="16134A7A">
            <w:pPr>
              <w:rPr>
                <w:rFonts w:ascii="Times" w:eastAsia="Times" w:hAnsi="Times" w:cs="Times"/>
                <w:color w:val="000000" w:themeColor="text1"/>
              </w:rPr>
            </w:pPr>
            <w:r>
              <w:rPr>
                <w:noProof/>
              </w:rPr>
              <w:drawing>
                <wp:inline distT="0" distB="0" distL="0" distR="0" wp14:anchorId="035DC92E" wp14:editId="5006D767">
                  <wp:extent cx="6115050" cy="3067050"/>
                  <wp:effectExtent l="0" t="0" r="0" b="0"/>
                  <wp:docPr id="924509774" name="Picture 924509774" descr="A screenshot of a cartoon of a person in a wheel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050" cy="3067050"/>
                          </a:xfrm>
                          <a:prstGeom prst="rect">
                            <a:avLst/>
                          </a:prstGeom>
                        </pic:spPr>
                      </pic:pic>
                    </a:graphicData>
                  </a:graphic>
                </wp:inline>
              </w:drawing>
            </w:r>
          </w:p>
          <w:p w14:paraId="4C4F22B6" w14:textId="77777777" w:rsidR="3A2D28D4" w:rsidRDefault="3A2D28D4" w:rsidP="16134A7A">
            <w:pPr>
              <w:pStyle w:val="ListParagraph"/>
              <w:numPr>
                <w:ilvl w:val="0"/>
                <w:numId w:val="16"/>
              </w:numPr>
              <w:ind w:firstLine="480"/>
              <w:rPr>
                <w:rFonts w:ascii="Book Antiqua" w:eastAsia="Book Antiqua" w:hAnsi="Book Antiqua" w:cs="Book Antiqua"/>
              </w:rPr>
            </w:pPr>
            <w:r>
              <w:t>Select the “Enter your Full Name” field.</w:t>
            </w:r>
          </w:p>
          <w:p w14:paraId="12F37A42" w14:textId="77777777" w:rsidR="3A2D28D4" w:rsidRDefault="3A2D28D4" w:rsidP="16134A7A">
            <w:pPr>
              <w:pStyle w:val="ListParagraph"/>
              <w:numPr>
                <w:ilvl w:val="0"/>
                <w:numId w:val="16"/>
              </w:numPr>
              <w:spacing w:line="360" w:lineRule="auto"/>
              <w:ind w:firstLine="480"/>
            </w:pPr>
            <w:r>
              <w:t>Enter your ful</w:t>
            </w:r>
            <w:r w:rsidR="12F90BD1">
              <w:t>l name</w:t>
            </w:r>
            <w:r>
              <w:t xml:space="preserve"> </w:t>
            </w:r>
            <w:r w:rsidR="24FC1B61">
              <w:t>that will be associated with your account</w:t>
            </w:r>
            <w:r>
              <w:t>.</w:t>
            </w:r>
          </w:p>
          <w:p w14:paraId="21A5FD29" w14:textId="77777777" w:rsidR="4D9C5B27" w:rsidRDefault="4D9C5B27" w:rsidP="16134A7A">
            <w:pPr>
              <w:pStyle w:val="ListParagraph"/>
              <w:numPr>
                <w:ilvl w:val="0"/>
                <w:numId w:val="16"/>
              </w:numPr>
              <w:ind w:firstLine="480"/>
              <w:rPr>
                <w:rFonts w:ascii="Book Antiqua" w:eastAsia="Book Antiqua" w:hAnsi="Book Antiqua" w:cs="Book Antiqua"/>
              </w:rPr>
            </w:pPr>
            <w:r w:rsidRPr="16134A7A">
              <w:rPr>
                <w:rFonts w:ascii="Book Antiqua" w:eastAsia="Book Antiqua" w:hAnsi="Book Antiqua" w:cs="Book Antiqua"/>
              </w:rPr>
              <w:t>Select the “Enter an email” field.</w:t>
            </w:r>
          </w:p>
          <w:p w14:paraId="77EDD6CC" w14:textId="77777777" w:rsidR="4D9C5B27" w:rsidRDefault="4D9C5B27" w:rsidP="16134A7A">
            <w:pPr>
              <w:pStyle w:val="ListParagraph"/>
              <w:numPr>
                <w:ilvl w:val="0"/>
                <w:numId w:val="16"/>
              </w:numPr>
              <w:ind w:firstLine="480"/>
              <w:rPr>
                <w:rFonts w:ascii="Book Antiqua" w:eastAsia="Book Antiqua" w:hAnsi="Book Antiqua" w:cs="Book Antiqua"/>
              </w:rPr>
            </w:pPr>
            <w:r w:rsidRPr="16134A7A">
              <w:rPr>
                <w:rFonts w:ascii="Book Antiqua" w:eastAsia="Book Antiqua" w:hAnsi="Book Antiqua" w:cs="Book Antiqua"/>
              </w:rPr>
              <w:t>Enter a valid email address</w:t>
            </w:r>
            <w:r w:rsidR="6CA49432" w:rsidRPr="16134A7A">
              <w:rPr>
                <w:rFonts w:ascii="Book Antiqua" w:eastAsia="Book Antiqua" w:hAnsi="Book Antiqua" w:cs="Book Antiqua"/>
              </w:rPr>
              <w:t xml:space="preserve"> for your account.</w:t>
            </w:r>
          </w:p>
          <w:p w14:paraId="7A564631" w14:textId="77777777" w:rsidR="7CB9144D" w:rsidRDefault="7CB9144D" w:rsidP="16134A7A">
            <w:pPr>
              <w:pStyle w:val="ListParagraph"/>
              <w:numPr>
                <w:ilvl w:val="0"/>
                <w:numId w:val="16"/>
              </w:numPr>
              <w:ind w:firstLine="480"/>
              <w:rPr>
                <w:rFonts w:ascii="Book Antiqua" w:eastAsia="Book Antiqua" w:hAnsi="Book Antiqua" w:cs="Book Antiqua"/>
              </w:rPr>
            </w:pPr>
            <w:r w:rsidRPr="16134A7A">
              <w:rPr>
                <w:rFonts w:ascii="Book Antiqua" w:eastAsia="Book Antiqua" w:hAnsi="Book Antiqua" w:cs="Book Antiqua"/>
              </w:rPr>
              <w:t>Select the “Confirm email” field.</w:t>
            </w:r>
          </w:p>
          <w:p w14:paraId="5ACFD031" w14:textId="77777777" w:rsidR="7CB9144D" w:rsidRDefault="7CB9144D" w:rsidP="16134A7A">
            <w:pPr>
              <w:pStyle w:val="ListParagraph"/>
              <w:numPr>
                <w:ilvl w:val="0"/>
                <w:numId w:val="16"/>
              </w:numPr>
              <w:spacing w:line="259" w:lineRule="auto"/>
              <w:ind w:firstLine="480"/>
              <w:rPr>
                <w:rFonts w:ascii="Book Antiqua" w:eastAsia="Book Antiqua" w:hAnsi="Book Antiqua" w:cs="Book Antiqua"/>
              </w:rPr>
            </w:pPr>
            <w:r w:rsidRPr="16134A7A">
              <w:rPr>
                <w:rFonts w:ascii="Book Antiqua" w:eastAsia="Book Antiqua" w:hAnsi="Book Antiqua" w:cs="Book Antiqua"/>
              </w:rPr>
              <w:t xml:space="preserve">Enter the </w:t>
            </w:r>
            <w:r w:rsidR="4A1D5310" w:rsidRPr="16134A7A">
              <w:rPr>
                <w:rFonts w:ascii="Book Antiqua" w:eastAsia="Book Antiqua" w:hAnsi="Book Antiqua" w:cs="Book Antiqua"/>
              </w:rPr>
              <w:t xml:space="preserve">same </w:t>
            </w:r>
            <w:r w:rsidRPr="16134A7A">
              <w:rPr>
                <w:rFonts w:ascii="Book Antiqua" w:eastAsia="Book Antiqua" w:hAnsi="Book Antiqua" w:cs="Book Antiqua"/>
              </w:rPr>
              <w:t>email address from the previous field (step 6) again</w:t>
            </w:r>
            <w:r w:rsidR="08D93475" w:rsidRPr="16134A7A">
              <w:rPr>
                <w:rFonts w:ascii="Book Antiqua" w:eastAsia="Book Antiqua" w:hAnsi="Book Antiqua" w:cs="Book Antiqua"/>
              </w:rPr>
              <w:t xml:space="preserve"> to confirm</w:t>
            </w:r>
            <w:r w:rsidRPr="16134A7A">
              <w:rPr>
                <w:rFonts w:ascii="Book Antiqua" w:eastAsia="Book Antiqua" w:hAnsi="Book Antiqua" w:cs="Book Antiqua"/>
              </w:rPr>
              <w:t>.</w:t>
            </w:r>
          </w:p>
          <w:p w14:paraId="7172D485" w14:textId="77777777" w:rsidR="462DAB96" w:rsidRDefault="462DAB96" w:rsidP="16134A7A">
            <w:pPr>
              <w:pStyle w:val="ListParagraph"/>
              <w:numPr>
                <w:ilvl w:val="0"/>
                <w:numId w:val="16"/>
              </w:numPr>
              <w:spacing w:line="259" w:lineRule="auto"/>
              <w:ind w:firstLine="480"/>
              <w:rPr>
                <w:rFonts w:ascii="Book Antiqua" w:eastAsia="Book Antiqua" w:hAnsi="Book Antiqua" w:cs="Book Antiqua"/>
              </w:rPr>
            </w:pPr>
            <w:r>
              <w:t>Select the “Enter a password” field.</w:t>
            </w:r>
          </w:p>
          <w:p w14:paraId="5D4FE1A9" w14:textId="77777777" w:rsidR="462DAB96" w:rsidRDefault="462DAB96" w:rsidP="16134A7A">
            <w:pPr>
              <w:pStyle w:val="ListParagraph"/>
              <w:numPr>
                <w:ilvl w:val="0"/>
                <w:numId w:val="16"/>
              </w:numPr>
              <w:spacing w:line="360" w:lineRule="auto"/>
              <w:ind w:firstLine="480"/>
            </w:pPr>
            <w:r>
              <w:t>Enter a unique password that will be registered to your account.</w:t>
            </w:r>
          </w:p>
          <w:p w14:paraId="5C90E73C" w14:textId="77777777" w:rsidR="462DAB96" w:rsidRDefault="462DAB96" w:rsidP="16134A7A">
            <w:pPr>
              <w:pStyle w:val="ListParagraph"/>
              <w:numPr>
                <w:ilvl w:val="0"/>
                <w:numId w:val="16"/>
              </w:numPr>
              <w:spacing w:line="360" w:lineRule="auto"/>
              <w:ind w:firstLine="480"/>
            </w:pPr>
            <w:r>
              <w:lastRenderedPageBreak/>
              <w:t>To view the password you entered, you can click the eye icon on the right of the field. Select the icon again to mask your password.</w:t>
            </w:r>
          </w:p>
          <w:p w14:paraId="3E03D6A4" w14:textId="77777777" w:rsidR="419DEF25" w:rsidRDefault="419DEF25" w:rsidP="16134A7A">
            <w:pPr>
              <w:pStyle w:val="ListParagraph"/>
              <w:numPr>
                <w:ilvl w:val="0"/>
                <w:numId w:val="16"/>
              </w:numPr>
              <w:spacing w:line="259" w:lineRule="auto"/>
              <w:ind w:firstLine="480"/>
              <w:rPr>
                <w:rFonts w:ascii="Book Antiqua" w:eastAsia="Book Antiqua" w:hAnsi="Book Antiqua" w:cs="Book Antiqua"/>
              </w:rPr>
            </w:pPr>
            <w:r>
              <w:t>Select the “Sign Up” button below the entered fields.</w:t>
            </w:r>
          </w:p>
          <w:p w14:paraId="344E365C" w14:textId="77777777" w:rsidR="419DEF25" w:rsidRDefault="419DEF25" w:rsidP="16134A7A">
            <w:pPr>
              <w:spacing w:line="360" w:lineRule="auto"/>
            </w:pPr>
            <w:r>
              <w:t>By following these steps, you</w:t>
            </w:r>
            <w:r w:rsidR="1813F992">
              <w:t xml:space="preserve"> will</w:t>
            </w:r>
            <w:r>
              <w:t xml:space="preserve"> have created </w:t>
            </w:r>
            <w:r w:rsidR="7788EEF6">
              <w:t>your</w:t>
            </w:r>
            <w:r w:rsidR="551FD696">
              <w:t xml:space="preserve"> Med-X AI account</w:t>
            </w:r>
            <w:r>
              <w:t>.</w:t>
            </w:r>
          </w:p>
          <w:p w14:paraId="378826AA" w14:textId="77777777" w:rsidR="474FB55E" w:rsidRDefault="474FB55E" w:rsidP="16134A7A"/>
          <w:p w14:paraId="20450E54" w14:textId="77777777" w:rsidR="002031D2" w:rsidRDefault="002031D2" w:rsidP="474FB55E"/>
          <w:p w14:paraId="781F80EF" w14:textId="77777777" w:rsidR="002031D2" w:rsidRDefault="002031D2" w:rsidP="474FB55E"/>
          <w:p w14:paraId="1C566A4C" w14:textId="77777777" w:rsidR="74706297" w:rsidRDefault="4B11F1C8" w:rsidP="474FB55E">
            <w:pPr>
              <w:pStyle w:val="Heading5"/>
              <w:rPr>
                <w:color w:val="B5A7F7"/>
              </w:rPr>
            </w:pPr>
            <w:r w:rsidRPr="16134A7A">
              <w:rPr>
                <w:color w:val="B5A7F7"/>
              </w:rPr>
              <w:t>Doctor</w:t>
            </w:r>
          </w:p>
          <w:p w14:paraId="3A38A214" w14:textId="77777777" w:rsidR="0075145C" w:rsidRPr="0075145C" w:rsidRDefault="0EDD3F18" w:rsidP="16134A7A">
            <w:pPr>
              <w:spacing w:line="480" w:lineRule="auto"/>
              <w:rPr>
                <w:rFonts w:ascii="Book Antiqua" w:eastAsia="Book Antiqua" w:hAnsi="Book Antiqua" w:cs="Book Antiqua"/>
                <w:sz w:val="28"/>
                <w:szCs w:val="28"/>
              </w:rPr>
            </w:pPr>
            <w:r>
              <w:rPr>
                <w:noProof/>
              </w:rPr>
              <w:drawing>
                <wp:inline distT="0" distB="0" distL="0" distR="0" wp14:anchorId="34F7B305" wp14:editId="1D9BA65A">
                  <wp:extent cx="6115050" cy="3048000"/>
                  <wp:effectExtent l="0" t="0" r="0" b="0"/>
                  <wp:docPr id="1258855845" name="Picture 12588558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29AEA326" w14:textId="77777777" w:rsidR="0075145C" w:rsidRPr="0075145C" w:rsidRDefault="0EDD3F18" w:rsidP="16134A7A">
            <w:pPr>
              <w:pStyle w:val="ListParagraph"/>
              <w:numPr>
                <w:ilvl w:val="0"/>
                <w:numId w:val="15"/>
              </w:numPr>
              <w:spacing w:line="480" w:lineRule="auto"/>
              <w:ind w:firstLine="480"/>
            </w:pPr>
            <w:r>
              <w:t>Select the “Doctor” text or the image above “Doctor”. A “Login As Doctor” screen should then display as shown below.</w:t>
            </w:r>
          </w:p>
          <w:p w14:paraId="2BB5A007" w14:textId="77777777" w:rsidR="0075145C" w:rsidRPr="0075145C" w:rsidRDefault="0075145C" w:rsidP="16134A7A">
            <w:pPr>
              <w:spacing w:line="480" w:lineRule="auto"/>
              <w:rPr>
                <w:rFonts w:ascii="Book Antiqua" w:eastAsia="Book Antiqua" w:hAnsi="Book Antiqua" w:cs="Book Antiqua"/>
              </w:rPr>
            </w:pPr>
          </w:p>
          <w:p w14:paraId="71C9015C" w14:textId="77777777" w:rsidR="0075145C" w:rsidRPr="0075145C" w:rsidRDefault="0EDD3F18" w:rsidP="16134A7A">
            <w:pPr>
              <w:spacing w:line="480" w:lineRule="auto"/>
              <w:rPr>
                <w:rFonts w:ascii="Book Antiqua" w:eastAsia="Book Antiqua" w:hAnsi="Book Antiqua" w:cs="Book Antiqua"/>
              </w:rPr>
            </w:pPr>
            <w:r>
              <w:rPr>
                <w:noProof/>
              </w:rPr>
              <w:lastRenderedPageBreak/>
              <w:drawing>
                <wp:inline distT="0" distB="0" distL="0" distR="0" wp14:anchorId="774994DF" wp14:editId="5CE12878">
                  <wp:extent cx="6115050" cy="3048000"/>
                  <wp:effectExtent l="0" t="0" r="0" b="0"/>
                  <wp:docPr id="1161362935" name="Picture 1161362935" descr="A person walking with a guita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474617F0" w14:textId="77777777" w:rsidR="0075145C" w:rsidRPr="0075145C" w:rsidRDefault="0EDD3F18" w:rsidP="16134A7A">
            <w:pPr>
              <w:pStyle w:val="ListParagraph"/>
              <w:numPr>
                <w:ilvl w:val="0"/>
                <w:numId w:val="15"/>
              </w:numPr>
              <w:spacing w:line="480" w:lineRule="auto"/>
              <w:ind w:firstLine="480"/>
              <w:rPr>
                <w:rFonts w:ascii="Book Antiqua" w:eastAsia="Book Antiqua" w:hAnsi="Book Antiqua" w:cs="Book Antiqua"/>
              </w:rPr>
            </w:pPr>
            <w:r w:rsidRPr="16134A7A">
              <w:rPr>
                <w:rFonts w:ascii="Book Antiqua" w:eastAsia="Book Antiqua" w:hAnsi="Book Antiqua" w:cs="Book Antiqua"/>
              </w:rPr>
              <w:t>Select the “SIGN UP” link below “Need an Account?”.</w:t>
            </w:r>
          </w:p>
          <w:p w14:paraId="67113338" w14:textId="77777777" w:rsidR="0075145C" w:rsidRPr="0075145C" w:rsidRDefault="0075145C" w:rsidP="16134A7A">
            <w:pPr>
              <w:spacing w:line="480" w:lineRule="auto"/>
              <w:rPr>
                <w:rFonts w:ascii="Book Antiqua" w:eastAsia="Book Antiqua" w:hAnsi="Book Antiqua" w:cs="Book Antiqua"/>
              </w:rPr>
            </w:pPr>
          </w:p>
          <w:p w14:paraId="19E6CDCD" w14:textId="77777777" w:rsidR="0075145C" w:rsidRPr="0075145C" w:rsidRDefault="1B41BE4F" w:rsidP="16134A7A">
            <w:pPr>
              <w:spacing w:line="480" w:lineRule="auto"/>
              <w:rPr>
                <w:rFonts w:ascii="Book Antiqua" w:eastAsia="Book Antiqua" w:hAnsi="Book Antiqua" w:cs="Book Antiqua"/>
              </w:rPr>
            </w:pPr>
            <w:r>
              <w:rPr>
                <w:noProof/>
              </w:rPr>
              <w:drawing>
                <wp:inline distT="0" distB="0" distL="0" distR="0" wp14:anchorId="44DA6E5E" wp14:editId="0AC8DFC6">
                  <wp:extent cx="6115050" cy="3048000"/>
                  <wp:effectExtent l="0" t="0" r="0" b="0"/>
                  <wp:docPr id="771538278" name="Picture 771538278" descr="A screenshot of a cartoon of a person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15050" cy="3048000"/>
                          </a:xfrm>
                          <a:prstGeom prst="rect">
                            <a:avLst/>
                          </a:prstGeom>
                        </pic:spPr>
                      </pic:pic>
                    </a:graphicData>
                  </a:graphic>
                </wp:inline>
              </w:drawing>
            </w:r>
          </w:p>
          <w:p w14:paraId="4671FEE0" w14:textId="77777777" w:rsidR="0075145C" w:rsidRPr="0075145C" w:rsidRDefault="1B41BE4F" w:rsidP="16134A7A">
            <w:pPr>
              <w:pStyle w:val="ListParagraph"/>
              <w:numPr>
                <w:ilvl w:val="0"/>
                <w:numId w:val="15"/>
              </w:numPr>
              <w:spacing w:line="480" w:lineRule="auto"/>
              <w:ind w:firstLine="480"/>
              <w:rPr>
                <w:rFonts w:ascii="Book Antiqua" w:eastAsia="Book Antiqua" w:hAnsi="Book Antiqua" w:cs="Book Antiqua"/>
              </w:rPr>
            </w:pPr>
            <w:r>
              <w:t>Select the “Enter your Full Name” field.</w:t>
            </w:r>
          </w:p>
          <w:p w14:paraId="1E4BA334" w14:textId="77777777" w:rsidR="0075145C" w:rsidRPr="0075145C" w:rsidRDefault="1B41BE4F" w:rsidP="16134A7A">
            <w:pPr>
              <w:pStyle w:val="ListParagraph"/>
              <w:numPr>
                <w:ilvl w:val="0"/>
                <w:numId w:val="15"/>
              </w:numPr>
              <w:spacing w:line="360" w:lineRule="auto"/>
              <w:ind w:firstLine="480"/>
            </w:pPr>
            <w:r>
              <w:t>Enter your full name that will be associated with your account.</w:t>
            </w:r>
          </w:p>
          <w:p w14:paraId="56C0D4D6" w14:textId="77777777" w:rsidR="0075145C" w:rsidRPr="0075145C" w:rsidRDefault="1B41BE4F" w:rsidP="16134A7A">
            <w:pPr>
              <w:pStyle w:val="ListParagraph"/>
              <w:numPr>
                <w:ilvl w:val="0"/>
                <w:numId w:val="15"/>
              </w:numPr>
              <w:spacing w:line="480" w:lineRule="auto"/>
              <w:ind w:firstLine="480"/>
              <w:rPr>
                <w:rFonts w:ascii="Book Antiqua" w:eastAsia="Book Antiqua" w:hAnsi="Book Antiqua" w:cs="Book Antiqua"/>
              </w:rPr>
            </w:pPr>
            <w:r w:rsidRPr="16134A7A">
              <w:rPr>
                <w:rFonts w:ascii="Book Antiqua" w:eastAsia="Book Antiqua" w:hAnsi="Book Antiqua" w:cs="Book Antiqua"/>
              </w:rPr>
              <w:t>Select the “Enter an email” field.</w:t>
            </w:r>
          </w:p>
          <w:p w14:paraId="3EB1F281" w14:textId="77777777" w:rsidR="0075145C" w:rsidRPr="0075145C" w:rsidRDefault="1B41BE4F" w:rsidP="16134A7A">
            <w:pPr>
              <w:pStyle w:val="ListParagraph"/>
              <w:numPr>
                <w:ilvl w:val="0"/>
                <w:numId w:val="15"/>
              </w:numPr>
              <w:spacing w:line="480" w:lineRule="auto"/>
              <w:ind w:firstLine="480"/>
              <w:rPr>
                <w:rFonts w:ascii="Book Antiqua" w:eastAsia="Book Antiqua" w:hAnsi="Book Antiqua" w:cs="Book Antiqua"/>
              </w:rPr>
            </w:pPr>
            <w:r w:rsidRPr="16134A7A">
              <w:rPr>
                <w:rFonts w:ascii="Book Antiqua" w:eastAsia="Book Antiqua" w:hAnsi="Book Antiqua" w:cs="Book Antiqua"/>
              </w:rPr>
              <w:t>Enter a valid email address for your account.</w:t>
            </w:r>
          </w:p>
          <w:p w14:paraId="4BB113C2" w14:textId="77777777" w:rsidR="0075145C" w:rsidRPr="0075145C" w:rsidRDefault="1B41BE4F" w:rsidP="16134A7A">
            <w:pPr>
              <w:pStyle w:val="ListParagraph"/>
              <w:numPr>
                <w:ilvl w:val="0"/>
                <w:numId w:val="15"/>
              </w:numPr>
              <w:spacing w:line="480" w:lineRule="auto"/>
              <w:ind w:firstLine="480"/>
              <w:rPr>
                <w:rFonts w:ascii="Book Antiqua" w:eastAsia="Book Antiqua" w:hAnsi="Book Antiqua" w:cs="Book Antiqua"/>
              </w:rPr>
            </w:pPr>
            <w:r w:rsidRPr="16134A7A">
              <w:rPr>
                <w:rFonts w:ascii="Book Antiqua" w:eastAsia="Book Antiqua" w:hAnsi="Book Antiqua" w:cs="Book Antiqua"/>
              </w:rPr>
              <w:lastRenderedPageBreak/>
              <w:t>Select the “Confirm email” field.</w:t>
            </w:r>
          </w:p>
          <w:p w14:paraId="634FCB99" w14:textId="77777777" w:rsidR="0075145C" w:rsidRPr="0075145C" w:rsidRDefault="1B41BE4F" w:rsidP="16134A7A">
            <w:pPr>
              <w:pStyle w:val="ListParagraph"/>
              <w:numPr>
                <w:ilvl w:val="0"/>
                <w:numId w:val="15"/>
              </w:numPr>
              <w:spacing w:line="259" w:lineRule="auto"/>
              <w:ind w:firstLine="480"/>
              <w:rPr>
                <w:rFonts w:ascii="Book Antiqua" w:eastAsia="Book Antiqua" w:hAnsi="Book Antiqua" w:cs="Book Antiqua"/>
              </w:rPr>
            </w:pPr>
            <w:r w:rsidRPr="16134A7A">
              <w:t>Enter the same email address from the previous field (step 6) again to confirm.</w:t>
            </w:r>
          </w:p>
          <w:p w14:paraId="0742896C" w14:textId="77777777" w:rsidR="0075145C" w:rsidRPr="0075145C" w:rsidRDefault="1B41BE4F" w:rsidP="16134A7A">
            <w:pPr>
              <w:pStyle w:val="ListParagraph"/>
              <w:numPr>
                <w:ilvl w:val="0"/>
                <w:numId w:val="15"/>
              </w:numPr>
              <w:spacing w:line="259" w:lineRule="auto"/>
              <w:ind w:firstLine="480"/>
              <w:rPr>
                <w:rFonts w:ascii="Book Antiqua" w:eastAsia="Book Antiqua" w:hAnsi="Book Antiqua" w:cs="Book Antiqua"/>
              </w:rPr>
            </w:pPr>
            <w:r w:rsidRPr="16134A7A">
              <w:t>Select the “Enter a password” field.</w:t>
            </w:r>
          </w:p>
          <w:p w14:paraId="1E9EA9BC" w14:textId="77777777" w:rsidR="0075145C" w:rsidRPr="0075145C" w:rsidRDefault="1B41BE4F" w:rsidP="16134A7A">
            <w:pPr>
              <w:pStyle w:val="ListParagraph"/>
              <w:numPr>
                <w:ilvl w:val="0"/>
                <w:numId w:val="15"/>
              </w:numPr>
              <w:spacing w:line="360" w:lineRule="auto"/>
              <w:ind w:firstLine="480"/>
            </w:pPr>
            <w:r>
              <w:t>Enter a unique password that will be registered to your account.</w:t>
            </w:r>
          </w:p>
          <w:p w14:paraId="47E25F4C" w14:textId="77777777" w:rsidR="0075145C" w:rsidRPr="0075145C" w:rsidRDefault="1B41BE4F" w:rsidP="16134A7A">
            <w:pPr>
              <w:pStyle w:val="ListParagraph"/>
              <w:numPr>
                <w:ilvl w:val="0"/>
                <w:numId w:val="15"/>
              </w:numPr>
              <w:spacing w:line="360" w:lineRule="auto"/>
              <w:ind w:firstLine="480"/>
            </w:pPr>
            <w:r>
              <w:t>To view the password you entered, you can click the eye icon on the right of the field. Select the icon again to mask your password.</w:t>
            </w:r>
          </w:p>
          <w:p w14:paraId="526EC3D2" w14:textId="77777777" w:rsidR="0075145C" w:rsidRPr="0075145C" w:rsidRDefault="1B41BE4F" w:rsidP="16134A7A">
            <w:pPr>
              <w:pStyle w:val="ListParagraph"/>
              <w:numPr>
                <w:ilvl w:val="0"/>
                <w:numId w:val="15"/>
              </w:numPr>
              <w:spacing w:line="259" w:lineRule="auto"/>
              <w:ind w:firstLine="480"/>
              <w:rPr>
                <w:rFonts w:ascii="Book Antiqua" w:eastAsia="Book Antiqua" w:hAnsi="Book Antiqua" w:cs="Book Antiqua"/>
              </w:rPr>
            </w:pPr>
            <w:r>
              <w:t>Select the “Sign Up” button below the entered fields.</w:t>
            </w:r>
          </w:p>
          <w:p w14:paraId="7E5B27A0" w14:textId="77777777" w:rsidR="0075145C" w:rsidRPr="0075145C" w:rsidRDefault="1B41BE4F" w:rsidP="16134A7A">
            <w:pPr>
              <w:spacing w:line="360" w:lineRule="auto"/>
            </w:pPr>
            <w:r>
              <w:t>By following these steps, you will have created your Med-X AI account.</w:t>
            </w:r>
          </w:p>
          <w:p w14:paraId="0A0C2B40" w14:textId="77777777" w:rsidR="0075145C" w:rsidRPr="0075145C" w:rsidRDefault="0075145C" w:rsidP="16134A7A">
            <w:pPr>
              <w:spacing w:line="360" w:lineRule="auto"/>
            </w:pPr>
          </w:p>
        </w:tc>
        <w:tc>
          <w:tcPr>
            <w:tcW w:w="20" w:type="dxa"/>
          </w:tcPr>
          <w:p w14:paraId="0FE3EF20" w14:textId="77777777" w:rsidR="009B2968" w:rsidRDefault="009B2968" w:rsidP="000B65FA">
            <w:pPr>
              <w:ind w:left="-284" w:hanging="953"/>
            </w:pPr>
          </w:p>
        </w:tc>
      </w:tr>
    </w:tbl>
    <w:p w14:paraId="1AE92A0B" w14:textId="77777777" w:rsidR="474FB55E" w:rsidRDefault="474FB55E" w:rsidP="474FB55E">
      <w:pPr>
        <w:rPr>
          <w:rFonts w:asciiTheme="majorHAnsi" w:hAnsiTheme="majorHAnsi"/>
          <w:b/>
          <w:bCs/>
          <w:sz w:val="80"/>
          <w:szCs w:val="80"/>
        </w:rPr>
      </w:pPr>
    </w:p>
    <w:p w14:paraId="1548B010" w14:textId="77777777" w:rsidR="002031D2" w:rsidRDefault="002031D2" w:rsidP="474FB55E">
      <w:pPr>
        <w:rPr>
          <w:rFonts w:asciiTheme="majorHAnsi" w:hAnsiTheme="majorHAnsi"/>
          <w:b/>
          <w:bCs/>
          <w:sz w:val="80"/>
          <w:szCs w:val="80"/>
        </w:rPr>
      </w:pPr>
    </w:p>
    <w:p w14:paraId="607114D8" w14:textId="77777777" w:rsidR="002031D2" w:rsidRDefault="002031D2" w:rsidP="474FB55E">
      <w:pPr>
        <w:rPr>
          <w:rFonts w:asciiTheme="majorHAnsi" w:hAnsiTheme="majorHAnsi"/>
          <w:b/>
          <w:bCs/>
          <w:sz w:val="80"/>
          <w:szCs w:val="80"/>
        </w:rPr>
      </w:pPr>
    </w:p>
    <w:p w14:paraId="53107113" w14:textId="77777777" w:rsidR="002031D2" w:rsidRDefault="002031D2" w:rsidP="474FB55E">
      <w:pPr>
        <w:rPr>
          <w:rFonts w:asciiTheme="majorHAnsi" w:hAnsiTheme="majorHAnsi"/>
          <w:b/>
          <w:bCs/>
          <w:sz w:val="80"/>
          <w:szCs w:val="80"/>
        </w:rPr>
      </w:pPr>
    </w:p>
    <w:p w14:paraId="6EC12C24" w14:textId="77777777" w:rsidR="002031D2" w:rsidRDefault="002031D2" w:rsidP="474FB55E">
      <w:pPr>
        <w:rPr>
          <w:rFonts w:asciiTheme="majorHAnsi" w:hAnsiTheme="majorHAnsi"/>
          <w:b/>
          <w:bCs/>
          <w:sz w:val="80"/>
          <w:szCs w:val="80"/>
        </w:rPr>
      </w:pPr>
    </w:p>
    <w:p w14:paraId="11312CD3" w14:textId="77777777" w:rsidR="002031D2" w:rsidRDefault="002031D2" w:rsidP="474FB55E">
      <w:pPr>
        <w:rPr>
          <w:rFonts w:asciiTheme="majorHAnsi" w:hAnsiTheme="majorHAnsi"/>
          <w:b/>
          <w:bCs/>
          <w:sz w:val="80"/>
          <w:szCs w:val="80"/>
        </w:rPr>
      </w:pPr>
    </w:p>
    <w:p w14:paraId="2DC88CAC" w14:textId="77777777" w:rsidR="002031D2" w:rsidRDefault="002031D2" w:rsidP="474FB55E">
      <w:pPr>
        <w:rPr>
          <w:rFonts w:asciiTheme="majorHAnsi" w:hAnsiTheme="majorHAnsi"/>
          <w:b/>
          <w:bCs/>
          <w:sz w:val="80"/>
          <w:szCs w:val="80"/>
        </w:rPr>
      </w:pPr>
    </w:p>
    <w:p w14:paraId="286E7C71" w14:textId="77777777" w:rsidR="002031D2" w:rsidRDefault="002031D2" w:rsidP="474FB55E">
      <w:pPr>
        <w:rPr>
          <w:rFonts w:asciiTheme="majorHAnsi" w:hAnsiTheme="majorHAnsi"/>
          <w:b/>
          <w:bCs/>
          <w:sz w:val="80"/>
          <w:szCs w:val="80"/>
        </w:rPr>
      </w:pPr>
    </w:p>
    <w:p w14:paraId="2FF73150" w14:textId="77777777" w:rsidR="002031D2" w:rsidRDefault="002031D2" w:rsidP="474FB55E">
      <w:pPr>
        <w:rPr>
          <w:rFonts w:asciiTheme="majorHAnsi" w:hAnsiTheme="majorHAnsi"/>
          <w:b/>
          <w:bCs/>
          <w:sz w:val="80"/>
          <w:szCs w:val="80"/>
        </w:rPr>
      </w:pPr>
    </w:p>
    <w:p w14:paraId="58E875D9" w14:textId="77777777" w:rsidR="002031D2" w:rsidRDefault="002031D2" w:rsidP="474FB55E">
      <w:pPr>
        <w:rPr>
          <w:rFonts w:asciiTheme="majorHAnsi" w:hAnsiTheme="majorHAnsi"/>
          <w:b/>
          <w:bCs/>
          <w:sz w:val="80"/>
          <w:szCs w:val="80"/>
        </w:rPr>
      </w:pPr>
    </w:p>
    <w:p w14:paraId="724BEF2F" w14:textId="77777777" w:rsidR="002031D2" w:rsidRDefault="002031D2" w:rsidP="474FB55E">
      <w:pPr>
        <w:rPr>
          <w:rFonts w:asciiTheme="majorHAnsi" w:hAnsiTheme="majorHAnsi"/>
          <w:b/>
          <w:bCs/>
          <w:sz w:val="80"/>
          <w:szCs w:val="80"/>
        </w:rPr>
      </w:pPr>
    </w:p>
    <w:p w14:paraId="7DFEAAD4" w14:textId="77777777" w:rsidR="007E632F" w:rsidRPr="007A1EB3" w:rsidRDefault="0E58DF17" w:rsidP="16134A7A">
      <w:pPr>
        <w:rPr>
          <w:rFonts w:asciiTheme="majorHAnsi" w:hAnsiTheme="majorHAnsi"/>
          <w:b/>
          <w:bCs/>
          <w:sz w:val="80"/>
          <w:szCs w:val="80"/>
        </w:rPr>
      </w:pPr>
      <w:r w:rsidRPr="16134A7A">
        <w:rPr>
          <w:rFonts w:asciiTheme="majorHAnsi" w:hAnsiTheme="majorHAnsi"/>
          <w:b/>
          <w:bCs/>
          <w:sz w:val="80"/>
          <w:szCs w:val="80"/>
        </w:rPr>
        <w:t>Navigation</w:t>
      </w:r>
    </w:p>
    <w:p w14:paraId="2DEC881E" w14:textId="77777777" w:rsidR="00BE2683" w:rsidRPr="00BE2683" w:rsidRDefault="00BE2683" w:rsidP="16134A7A">
      <w:pPr>
        <w:spacing w:line="360" w:lineRule="auto"/>
      </w:pPr>
    </w:p>
    <w:p w14:paraId="662EBF89" w14:textId="77777777" w:rsidR="00BE2683" w:rsidRPr="00BE2683" w:rsidRDefault="064553DB" w:rsidP="16134A7A">
      <w:pPr>
        <w:spacing w:line="360" w:lineRule="auto"/>
      </w:pPr>
      <w:r>
        <w:t>Once you have logged into your personal account, you are</w:t>
      </w:r>
      <w:r w:rsidR="6B1D7F10">
        <w:t xml:space="preserve"> </w:t>
      </w:r>
      <w:r>
        <w:t>brought to your account’s Dashboard page</w:t>
      </w:r>
      <w:r w:rsidR="6EED4664">
        <w:t xml:space="preserve">. The following steps </w:t>
      </w:r>
      <w:r w:rsidR="1083BFC6">
        <w:t xml:space="preserve">explain what is displayed on the dashboard and </w:t>
      </w:r>
      <w:r w:rsidR="6EED4664">
        <w:t xml:space="preserve">guide you </w:t>
      </w:r>
      <w:r w:rsidR="062A7BB5">
        <w:t xml:space="preserve">on </w:t>
      </w:r>
      <w:r w:rsidR="140FCCDD">
        <w:t xml:space="preserve">navigating </w:t>
      </w:r>
      <w:r w:rsidR="4393315B">
        <w:t xml:space="preserve">the </w:t>
      </w:r>
      <w:r w:rsidR="140FCCDD">
        <w:t>different components of your portal.</w:t>
      </w:r>
    </w:p>
    <w:p w14:paraId="2A76E667" w14:textId="77777777" w:rsidR="00BE2683" w:rsidRPr="00BE2683" w:rsidRDefault="00BE2683" w:rsidP="16134A7A">
      <w:pPr>
        <w:spacing w:line="360" w:lineRule="auto"/>
      </w:pPr>
    </w:p>
    <w:p w14:paraId="2E71CC05" w14:textId="77777777" w:rsidR="00BE2683" w:rsidRPr="00BE2683" w:rsidRDefault="0E58DF17" w:rsidP="16134A7A">
      <w:pPr>
        <w:spacing w:line="360" w:lineRule="auto"/>
        <w:rPr>
          <w:b/>
          <w:bCs/>
          <w:sz w:val="28"/>
          <w:szCs w:val="28"/>
        </w:rPr>
      </w:pPr>
      <w:r w:rsidRPr="16134A7A">
        <w:rPr>
          <w:b/>
          <w:bCs/>
          <w:sz w:val="28"/>
          <w:szCs w:val="28"/>
        </w:rPr>
        <w:t>I. Dashboard</w:t>
      </w:r>
    </w:p>
    <w:p w14:paraId="5EACA40C" w14:textId="77777777" w:rsidR="00BE2683" w:rsidRPr="00BE2683" w:rsidRDefault="2E6E3110" w:rsidP="16134A7A">
      <w:pPr>
        <w:spacing w:line="360" w:lineRule="auto"/>
        <w:rPr>
          <w:rFonts w:ascii="Book Antiqua" w:eastAsia="Book Antiqua" w:hAnsi="Book Antiqua" w:cs="Book Antiqua"/>
          <w:sz w:val="28"/>
          <w:szCs w:val="28"/>
        </w:rPr>
      </w:pPr>
      <w:r>
        <w:rPr>
          <w:noProof/>
        </w:rPr>
        <w:drawing>
          <wp:inline distT="0" distB="0" distL="0" distR="0" wp14:anchorId="573D5751" wp14:editId="674B9497">
            <wp:extent cx="5943600" cy="2981325"/>
            <wp:effectExtent l="0" t="0" r="0" b="0"/>
            <wp:docPr id="1450540315" name="Picture 14505403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01E3E19" w14:textId="77777777" w:rsidR="00BE2683" w:rsidRPr="00BE2683" w:rsidRDefault="198D73A7" w:rsidP="16134A7A">
      <w:pPr>
        <w:spacing w:line="360" w:lineRule="auto"/>
      </w:pPr>
      <w:r>
        <w:t xml:space="preserve">This screen displays the Dashboard page, the main page reached when a patient or doctor signs in. Below is the same Dashboard page with </w:t>
      </w:r>
      <w:r w:rsidR="10E452BA">
        <w:t xml:space="preserve">numbers </w:t>
      </w:r>
      <w:r w:rsidR="1C868758">
        <w:t xml:space="preserve">indicating different sections that </w:t>
      </w:r>
      <w:r w:rsidR="47CA018E">
        <w:t>are explained in the following list with their associated number.</w:t>
      </w:r>
    </w:p>
    <w:p w14:paraId="43410179" w14:textId="77777777" w:rsidR="00BE2683" w:rsidRPr="00BE2683" w:rsidRDefault="00BE2683" w:rsidP="16134A7A">
      <w:pPr>
        <w:spacing w:line="360" w:lineRule="auto"/>
      </w:pPr>
    </w:p>
    <w:p w14:paraId="2FE2683C" w14:textId="77777777" w:rsidR="00BE2683" w:rsidRPr="00BE2683" w:rsidRDefault="00BE2683" w:rsidP="16134A7A">
      <w:pPr>
        <w:spacing w:line="360" w:lineRule="auto"/>
      </w:pPr>
      <w:r>
        <w:rPr>
          <w:noProof/>
        </w:rPr>
        <w:lastRenderedPageBreak/>
        <mc:AlternateContent>
          <mc:Choice Requires="wpg">
            <w:drawing>
              <wp:inline distT="0" distB="0" distL="0" distR="0" wp14:anchorId="599060B6" wp14:editId="12DB09A0">
                <wp:extent cx="5943600" cy="2981325"/>
                <wp:effectExtent l="0" t="0" r="19050" b="9525"/>
                <wp:docPr id="464400367" name="Group 10"/>
                <wp:cNvGraphicFramePr/>
                <a:graphic xmlns:a="http://schemas.openxmlformats.org/drawingml/2006/main">
                  <a:graphicData uri="http://schemas.microsoft.com/office/word/2010/wordprocessingGroup">
                    <wpg:wgp>
                      <wpg:cNvGrpSpPr/>
                      <wpg:grpSpPr>
                        <a:xfrm>
                          <a:off x="0" y="0"/>
                          <a:ext cx="5943600" cy="2981325"/>
                          <a:chOff x="0" y="0"/>
                          <a:chExt cx="5943600" cy="2981325"/>
                        </a:xfrm>
                      </wpg:grpSpPr>
                      <pic:pic xmlns:pic="http://schemas.openxmlformats.org/drawingml/2006/picture">
                        <pic:nvPicPr>
                          <pic:cNvPr id="1" name="Picture 1" descr="A screenshot of a computer&#10;&#10;Description automatically generated"/>
                          <pic:cNvPicPr>
                            <a:picLocks noChangeAspect="1"/>
                          </pic:cNvPicPr>
                        </pic:nvPicPr>
                        <pic:blipFill>
                          <a:blip r:embed="rId18"/>
                          <a:stretch>
                            <a:fillRect/>
                          </a:stretch>
                        </pic:blipFill>
                        <pic:spPr>
                          <a:xfrm>
                            <a:off x="0" y="0"/>
                            <a:ext cx="5943600" cy="2981325"/>
                          </a:xfrm>
                          <a:prstGeom prst="rect">
                            <a:avLst/>
                          </a:prstGeom>
                        </pic:spPr>
                      </pic:pic>
                      <wps:wsp>
                        <wps:cNvPr id="621337262" name="Oval 2"/>
                        <wps:cNvSpPr/>
                        <wps:spPr>
                          <a:xfrm>
                            <a:off x="2781300" y="70961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97CCC3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1</w:t>
                              </w:r>
                            </w:p>
                          </w:txbxContent>
                        </wps:txbx>
                        <wps:bodyPr anchor="ctr"/>
                      </wps:wsp>
                      <wps:wsp>
                        <wps:cNvPr id="3" name="Oval 3"/>
                        <wps:cNvSpPr/>
                        <wps:spPr>
                          <a:xfrm>
                            <a:off x="2971800" y="149066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4BC1EE9"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2</w:t>
                              </w:r>
                            </w:p>
                          </w:txbxContent>
                        </wps:txbx>
                        <wps:bodyPr anchor="ctr"/>
                      </wps:wsp>
                      <wps:wsp>
                        <wps:cNvPr id="4" name="Oval 4"/>
                        <wps:cNvSpPr/>
                        <wps:spPr>
                          <a:xfrm>
                            <a:off x="2266950" y="200501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2703A8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3</w:t>
                              </w:r>
                            </w:p>
                          </w:txbxContent>
                        </wps:txbx>
                        <wps:bodyPr anchor="ctr"/>
                      </wps:wsp>
                      <wps:wsp>
                        <wps:cNvPr id="5" name="Oval 5"/>
                        <wps:cNvSpPr/>
                        <wps:spPr>
                          <a:xfrm>
                            <a:off x="2266950" y="109537"/>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78E26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4</w:t>
                              </w:r>
                            </w:p>
                          </w:txbxContent>
                        </wps:txbx>
                        <wps:bodyPr anchor="ctr"/>
                      </wps:wsp>
                      <wps:wsp>
                        <wps:cNvPr id="6" name="Oval 6"/>
                        <wps:cNvSpPr/>
                        <wps:spPr>
                          <a:xfrm>
                            <a:off x="5048250" y="29051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6480A2D"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5</w:t>
                              </w:r>
                            </w:p>
                          </w:txbxContent>
                        </wps:txbx>
                        <wps:bodyPr anchor="ctr"/>
                      </wps:wsp>
                      <wps:wsp>
                        <wps:cNvPr id="7" name="Oval 7"/>
                        <wps:cNvSpPr/>
                        <wps:spPr>
                          <a:xfrm>
                            <a:off x="5562600" y="29051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E07715C"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6</w:t>
                              </w:r>
                            </w:p>
                          </w:txbxContent>
                        </wps:txbx>
                        <wps:bodyPr anchor="ctr"/>
                      </wps:wsp>
                      <wps:wsp>
                        <wps:cNvPr id="8" name="Oval 8"/>
                        <wps:cNvSpPr/>
                        <wps:spPr>
                          <a:xfrm>
                            <a:off x="180975" y="1490662"/>
                            <a:ext cx="381000" cy="361950"/>
                          </a:xfrm>
                          <a:prstGeom prst="ellipse">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87FF46B"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7</w:t>
                              </w:r>
                            </w:p>
                          </w:txbxContent>
                        </wps:txbx>
                        <wps:bodyPr anchor="ctr"/>
                      </wps:wsp>
                    </wpg:wgp>
                  </a:graphicData>
                </a:graphic>
              </wp:inline>
            </w:drawing>
          </mc:Choice>
          <mc:Fallback>
            <w:pict>
              <v:group w14:anchorId="599060B6" id="Group 10" o:spid="_x0000_s1026" style="width:468pt;height:234.75pt;mso-position-horizontal-relative:char;mso-position-vertical-relative:line" coordsize="59436,29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ooooAKKKKACiiigAooooAKKKKACiiigAooooAKKKKACiiigAooooAKdF/rBTadF/rBQBZ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SiiigAooooAKKKKACiiigAooooA&#10;KKKKACiiigAooooAKKKKACiiigAp0X+sFNp0X+sFAF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qUUUUAFFFFABRRRQAUUUUAFFFFABRRRQAUUUUAFFFFABRRRQAUUUUAFOi/1gptOi/1g&#10;oAs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FSiiigAooooAKKKKACiiigAooooAKKK&#10;KACiiigAooooAKKKKACiiigAp0X+sFNp0X+sFAFm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UUUUAFFFFABRRRQAUUUUAFFFFABRRRQAUUUUAFFFFABRRRQAUUUUAFOi/1gptOi/1goAs&#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FSiiigAooooAKKKKACiiigAooooAKKKKAC&#10;iiigAooooAKKKKACiiigAp0X+sFNp0X+sFAFm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qUUUUAFFFFABRRRQAUUUUAFFFFABRRRQAUUUUAFFFFABRRRQAUUUUAFOi/wBYKbTov9YKALN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UooooAKKKKACiiigAooooAKKKKACiiigAoo&#10;ooAKKKKACiiigAooooAKdF/rBTadF/rBQBZ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KlFFFABRRRQAUUUUAFFFFABRRRQAUUUUAFFFFABRRRQAUUUUAFFFFABTov9YKbTov8AWCgCz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436;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">
                  <v:imagedata r:id="rId19" o:title="A screenshot of a computer&#10;&#10;Description automatically generated"/>
                </v:shape>
                <v:oval id="Oval 2" o:spid="_x0000_s1028" style="position:absolute;left:27813;top:7096;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" filled="f" strokecolor="red" strokeweight="2.25pt">
                  <v:textbox>
                    <w:txbxContent>
                      <w:p w14:paraId="497CCC3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1</w:t>
                        </w:r>
                      </w:p>
                    </w:txbxContent>
                  </v:textbox>
                </v:oval>
                <v:oval id="Oval 3" o:spid="_x0000_s1029" style="position:absolute;left:29718;top:14906;width:381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" filled="f" strokecolor="red" strokeweight="2.25pt">
                  <v:textbox>
                    <w:txbxContent>
                      <w:p w14:paraId="74BC1EE9"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2</w:t>
                        </w:r>
                      </w:p>
                    </w:txbxContent>
                  </v:textbox>
                </v:oval>
                <v:oval id="Oval 4" o:spid="_x0000_s1030" style="position:absolute;left:22669;top:20050;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" filled="f" strokecolor="red" strokeweight="2.25pt">
                  <v:textbox>
                    <w:txbxContent>
                      <w:p w14:paraId="02703A8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3</w:t>
                        </w:r>
                      </w:p>
                    </w:txbxContent>
                  </v:textbox>
                </v:oval>
                <v:oval id="Oval 5" o:spid="_x0000_s1031" style="position:absolute;left:22669;top:1095;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" filled="f" strokecolor="red" strokeweight="2.25pt">
                  <v:textbox>
                    <w:txbxContent>
                      <w:p w14:paraId="3A78E260"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4</w:t>
                        </w:r>
                      </w:p>
                    </w:txbxContent>
                  </v:textbox>
                </v:oval>
                <v:oval id="Oval 6" o:spid="_x0000_s1032" style="position:absolute;left:50482;top:2905;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" filled="f" strokecolor="red" strokeweight="2.25pt">
                  <v:textbox>
                    <w:txbxContent>
                      <w:p w14:paraId="46480A2D"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5</w:t>
                        </w:r>
                      </w:p>
                    </w:txbxContent>
                  </v:textbox>
                </v:oval>
                <v:oval id="Oval 7" o:spid="_x0000_s1033" style="position:absolute;left:55626;top:2905;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" filled="f" strokecolor="red" strokeweight="2.25pt">
                  <v:textbox>
                    <w:txbxContent>
                      <w:p w14:paraId="2E07715C"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6</w:t>
                        </w:r>
                      </w:p>
                    </w:txbxContent>
                  </v:textbox>
                </v:oval>
                <v:oval id="Oval 8" o:spid="_x0000_s1034" style="position:absolute;left:1809;top:14906;width:381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" filled="f" strokecolor="red" strokeweight="2.25pt">
                  <v:textbox>
                    <w:txbxContent>
                      <w:p w14:paraId="587FF46B" w14:textId="77777777" w:rsidR="00000000" w:rsidRDefault="00000000" w:rsidP="00785CDA">
                        <w:pPr>
                          <w:jc w:val="center"/>
                          <w:rPr>
                            <w:rFonts w:ascii="Calibri" w:hAnsi="Calibri" w:cs="Calibri"/>
                            <w:b/>
                            <w:bCs/>
                            <w:color w:val="FF0000"/>
                            <w:sz w:val="36"/>
                            <w:szCs w:val="36"/>
                          </w:rPr>
                        </w:pPr>
                        <w:r>
                          <w:rPr>
                            <w:rFonts w:ascii="Calibri" w:hAnsi="Calibri" w:cs="Calibri"/>
                            <w:b/>
                            <w:bCs/>
                            <w:color w:val="FF0000"/>
                            <w:sz w:val="36"/>
                            <w:szCs w:val="36"/>
                          </w:rPr>
                          <w:t>7</w:t>
                        </w:r>
                      </w:p>
                    </w:txbxContent>
                  </v:textbox>
                </v:oval>
                <w10:anchorlock/>
              </v:group>
            </w:pict>
          </mc:Fallback>
        </mc:AlternateContent>
      </w:r>
    </w:p>
    <w:p w14:paraId="1BC58125" w14:textId="77777777" w:rsidR="00BE2683" w:rsidRPr="00BE2683" w:rsidRDefault="29D7487A" w:rsidP="16134A7A">
      <w:pPr>
        <w:pStyle w:val="ListParagraph"/>
        <w:numPr>
          <w:ilvl w:val="0"/>
          <w:numId w:val="14"/>
        </w:numPr>
        <w:spacing w:line="360" w:lineRule="auto"/>
        <w:ind w:firstLine="482"/>
      </w:pPr>
      <w:r w:rsidRPr="16134A7A">
        <w:rPr>
          <w:b/>
          <w:bCs/>
        </w:rPr>
        <w:t>Most recent report</w:t>
      </w:r>
      <w:r>
        <w:t xml:space="preserve">: The Dashboard displays the </w:t>
      </w:r>
      <w:r w:rsidR="412E5EF0">
        <w:t xml:space="preserve">report of the most recent x-ray image uploaded. </w:t>
      </w:r>
      <w:r w:rsidR="7CFED292">
        <w:t xml:space="preserve">Information of the report is presented, such as the report ID number, date of image submission, preliminary result detected, </w:t>
      </w:r>
      <w:r w:rsidR="1983E800">
        <w:t>and a friendly definition of the result.</w:t>
      </w:r>
    </w:p>
    <w:p w14:paraId="02F81687" w14:textId="77777777" w:rsidR="00BE2683" w:rsidRPr="00BE2683" w:rsidRDefault="1983E800" w:rsidP="16134A7A">
      <w:pPr>
        <w:pStyle w:val="ListParagraph"/>
        <w:numPr>
          <w:ilvl w:val="0"/>
          <w:numId w:val="14"/>
        </w:numPr>
        <w:spacing w:line="360" w:lineRule="auto"/>
        <w:ind w:firstLine="482"/>
      </w:pPr>
      <w:r w:rsidRPr="16134A7A">
        <w:rPr>
          <w:b/>
          <w:bCs/>
        </w:rPr>
        <w:t xml:space="preserve">Doctor’s </w:t>
      </w:r>
      <w:r w:rsidR="1E57ED81" w:rsidRPr="16134A7A">
        <w:rPr>
          <w:b/>
          <w:bCs/>
        </w:rPr>
        <w:t>m</w:t>
      </w:r>
      <w:r w:rsidRPr="16134A7A">
        <w:rPr>
          <w:b/>
          <w:bCs/>
        </w:rPr>
        <w:t>essage</w:t>
      </w:r>
      <w:r>
        <w:t xml:space="preserve">: </w:t>
      </w:r>
      <w:r w:rsidR="7E62A34F">
        <w:t xml:space="preserve">Below the latest report is a message section where </w:t>
      </w:r>
      <w:r w:rsidR="23F42981">
        <w:t>a medical professional may</w:t>
      </w:r>
      <w:r w:rsidR="31373751">
        <w:t xml:space="preserve"> provide and</w:t>
      </w:r>
      <w:r w:rsidR="23F42981">
        <w:t xml:space="preserve"> update </w:t>
      </w:r>
      <w:r w:rsidR="11EEF420">
        <w:t>a note to the patient about the rep</w:t>
      </w:r>
      <w:r w:rsidR="63E7285B">
        <w:t>ort.</w:t>
      </w:r>
    </w:p>
    <w:p w14:paraId="0284E15C" w14:textId="77777777" w:rsidR="00BE2683" w:rsidRPr="00BE2683" w:rsidRDefault="63E7285B" w:rsidP="16134A7A">
      <w:pPr>
        <w:pStyle w:val="ListParagraph"/>
        <w:numPr>
          <w:ilvl w:val="0"/>
          <w:numId w:val="14"/>
        </w:numPr>
        <w:spacing w:line="360" w:lineRule="auto"/>
        <w:ind w:firstLine="482"/>
      </w:pPr>
      <w:r w:rsidRPr="16134A7A">
        <w:rPr>
          <w:b/>
          <w:bCs/>
        </w:rPr>
        <w:t xml:space="preserve">Status </w:t>
      </w:r>
      <w:r w:rsidR="68454879" w:rsidRPr="16134A7A">
        <w:rPr>
          <w:b/>
          <w:bCs/>
        </w:rPr>
        <w:t>b</w:t>
      </w:r>
      <w:r w:rsidRPr="16134A7A">
        <w:rPr>
          <w:b/>
          <w:bCs/>
        </w:rPr>
        <w:t>ar</w:t>
      </w:r>
      <w:r>
        <w:t xml:space="preserve">: </w:t>
      </w:r>
      <w:r w:rsidR="177510B9">
        <w:t>I</w:t>
      </w:r>
      <w:r w:rsidR="136F4B44">
        <w:t xml:space="preserve">ndicates </w:t>
      </w:r>
      <w:r w:rsidR="5BA91745">
        <w:t>if</w:t>
      </w:r>
      <w:r w:rsidR="136F4B44">
        <w:t xml:space="preserve"> a doctor has reviewed an</w:t>
      </w:r>
      <w:r w:rsidR="40872DA7">
        <w:t xml:space="preserve"> uploaded</w:t>
      </w:r>
      <w:r w:rsidR="136F4B44">
        <w:t xml:space="preserve"> x-ray </w:t>
      </w:r>
      <w:r w:rsidR="58D00E0F">
        <w:t>image report. O</w:t>
      </w:r>
      <w:r w:rsidR="08F0A1CD">
        <w:t xml:space="preserve">nce an x-ray image is uploaded, it is in the “Reviewing” status, </w:t>
      </w:r>
      <w:r w:rsidR="1A184532">
        <w:t xml:space="preserve">specifying that a doctor has yet to verify the report. After a doctor </w:t>
      </w:r>
      <w:r w:rsidR="617C6AC0">
        <w:t xml:space="preserve">reviews the report (steps to do so are listed under </w:t>
      </w:r>
      <w:r w:rsidR="1D167677">
        <w:t>Review Report), the status changes to “Reviewed”.</w:t>
      </w:r>
    </w:p>
    <w:p w14:paraId="3EC62F43" w14:textId="77777777" w:rsidR="00BE2683" w:rsidRPr="00BE2683" w:rsidRDefault="1D167677" w:rsidP="16134A7A">
      <w:pPr>
        <w:pStyle w:val="ListParagraph"/>
        <w:numPr>
          <w:ilvl w:val="0"/>
          <w:numId w:val="14"/>
        </w:numPr>
        <w:spacing w:line="360" w:lineRule="auto"/>
        <w:ind w:firstLine="482"/>
      </w:pPr>
      <w:r w:rsidRPr="16134A7A">
        <w:rPr>
          <w:b/>
          <w:bCs/>
        </w:rPr>
        <w:t xml:space="preserve">Search </w:t>
      </w:r>
      <w:r w:rsidR="2F36B050" w:rsidRPr="16134A7A">
        <w:rPr>
          <w:b/>
          <w:bCs/>
        </w:rPr>
        <w:t>b</w:t>
      </w:r>
      <w:r w:rsidRPr="16134A7A">
        <w:rPr>
          <w:b/>
          <w:bCs/>
        </w:rPr>
        <w:t>ar</w:t>
      </w:r>
      <w:r>
        <w:t xml:space="preserve">: </w:t>
      </w:r>
      <w:r w:rsidR="5B4C412C">
        <w:t xml:space="preserve">Entering a report ID, medical term, date, or status </w:t>
      </w:r>
      <w:r w:rsidR="2103B989">
        <w:t xml:space="preserve">into the search bar will filter </w:t>
      </w:r>
      <w:r w:rsidR="50D62606">
        <w:t xml:space="preserve">and display </w:t>
      </w:r>
      <w:r w:rsidR="2103B989">
        <w:t>the</w:t>
      </w:r>
      <w:r w:rsidR="25400CFE">
        <w:t xml:space="preserve"> r</w:t>
      </w:r>
      <w:r w:rsidR="7874858D">
        <w:t>e</w:t>
      </w:r>
      <w:r w:rsidR="25400CFE">
        <w:t>lated</w:t>
      </w:r>
      <w:r w:rsidR="2103B989">
        <w:t xml:space="preserve"> reports associated with your account</w:t>
      </w:r>
      <w:r w:rsidR="12F5DAA3">
        <w:t>.</w:t>
      </w:r>
    </w:p>
    <w:p w14:paraId="540FE797" w14:textId="77777777" w:rsidR="00BE2683" w:rsidRPr="00BE2683" w:rsidRDefault="1D167677" w:rsidP="16134A7A">
      <w:pPr>
        <w:pStyle w:val="ListParagraph"/>
        <w:numPr>
          <w:ilvl w:val="0"/>
          <w:numId w:val="14"/>
        </w:numPr>
        <w:spacing w:line="360" w:lineRule="auto"/>
        <w:ind w:firstLine="482"/>
      </w:pPr>
      <w:r w:rsidRPr="16134A7A">
        <w:rPr>
          <w:b/>
          <w:bCs/>
        </w:rPr>
        <w:t xml:space="preserve">Notification </w:t>
      </w:r>
      <w:r w:rsidR="23FB17AE" w:rsidRPr="16134A7A">
        <w:rPr>
          <w:b/>
          <w:bCs/>
        </w:rPr>
        <w:t>b</w:t>
      </w:r>
      <w:r w:rsidRPr="16134A7A">
        <w:rPr>
          <w:b/>
          <w:bCs/>
        </w:rPr>
        <w:t>ell</w:t>
      </w:r>
      <w:r w:rsidR="157C2EA6">
        <w:t xml:space="preserve">: </w:t>
      </w:r>
      <w:r w:rsidR="02ACA3C4">
        <w:t xml:space="preserve">This icon notifies that a comment and/or </w:t>
      </w:r>
      <w:r w:rsidR="1922C269">
        <w:t>the status</w:t>
      </w:r>
      <w:r w:rsidR="02ACA3C4">
        <w:t xml:space="preserve"> of a report has been changed or </w:t>
      </w:r>
      <w:r w:rsidR="4F8D73CA">
        <w:t>if a new report is submitted</w:t>
      </w:r>
      <w:r w:rsidR="02ACA3C4">
        <w:t xml:space="preserve"> by </w:t>
      </w:r>
      <w:r w:rsidR="74056EA4">
        <w:t xml:space="preserve">displaying a dot </w:t>
      </w:r>
      <w:r w:rsidR="74DA692D">
        <w:t>alongside it</w:t>
      </w:r>
      <w:r w:rsidR="74056EA4">
        <w:t xml:space="preserve">. </w:t>
      </w:r>
      <w:r w:rsidR="73EEA1AA">
        <w:t xml:space="preserve">By clicking on the notification bell, a dropdown will be shown with </w:t>
      </w:r>
      <w:r w:rsidR="704ACF70">
        <w:t>the associated report ID(s) and information about the update(s).</w:t>
      </w:r>
    </w:p>
    <w:p w14:paraId="01345E48" w14:textId="77777777" w:rsidR="00BE2683" w:rsidRPr="00BE2683" w:rsidRDefault="157C2EA6" w:rsidP="16134A7A">
      <w:pPr>
        <w:pStyle w:val="ListParagraph"/>
        <w:numPr>
          <w:ilvl w:val="0"/>
          <w:numId w:val="14"/>
        </w:numPr>
        <w:spacing w:line="360" w:lineRule="auto"/>
        <w:ind w:firstLine="482"/>
      </w:pPr>
      <w:r w:rsidRPr="16134A7A">
        <w:rPr>
          <w:b/>
          <w:bCs/>
        </w:rPr>
        <w:lastRenderedPageBreak/>
        <w:t>Profile</w:t>
      </w:r>
      <w:r>
        <w:t xml:space="preserve">: </w:t>
      </w:r>
      <w:r w:rsidR="47A3CE40">
        <w:t xml:space="preserve">Your profile image is displayed </w:t>
      </w:r>
      <w:r w:rsidR="35708BC1">
        <w:t xml:space="preserve">at the top right. When clicking on the down-facing arrow, profile </w:t>
      </w:r>
      <w:r w:rsidR="4AEAAD18">
        <w:t>details</w:t>
      </w:r>
      <w:r w:rsidR="2321BE60">
        <w:t xml:space="preserve">, update </w:t>
      </w:r>
      <w:r w:rsidR="35708BC1">
        <w:t>op</w:t>
      </w:r>
      <w:r w:rsidR="77B32A9B">
        <w:t>tion</w:t>
      </w:r>
      <w:r w:rsidR="4228A7E8">
        <w:t xml:space="preserve">, and </w:t>
      </w:r>
      <w:r w:rsidR="6EDDBA95">
        <w:t>logout</w:t>
      </w:r>
      <w:r w:rsidR="77B32A9B">
        <w:t xml:space="preserve"> </w:t>
      </w:r>
      <w:r w:rsidR="50D6CBD2">
        <w:t>button</w:t>
      </w:r>
      <w:r w:rsidR="522C3647">
        <w:t xml:space="preserve"> display</w:t>
      </w:r>
      <w:r w:rsidR="50D6CBD2">
        <w:t>.</w:t>
      </w:r>
    </w:p>
    <w:p w14:paraId="51119C23" w14:textId="77777777" w:rsidR="00BE2683" w:rsidRPr="00BE2683" w:rsidRDefault="713ADC03" w:rsidP="16134A7A">
      <w:pPr>
        <w:pStyle w:val="ListParagraph"/>
        <w:numPr>
          <w:ilvl w:val="0"/>
          <w:numId w:val="14"/>
        </w:numPr>
        <w:spacing w:line="360" w:lineRule="auto"/>
        <w:ind w:firstLine="482"/>
      </w:pPr>
      <w:r w:rsidRPr="16134A7A">
        <w:rPr>
          <w:b/>
          <w:bCs/>
        </w:rPr>
        <w:t>N</w:t>
      </w:r>
      <w:r w:rsidR="7828FCDB" w:rsidRPr="16134A7A">
        <w:rPr>
          <w:b/>
          <w:bCs/>
        </w:rPr>
        <w:t>avigation menu</w:t>
      </w:r>
      <w:r w:rsidR="7828FCDB">
        <w:t xml:space="preserve">: </w:t>
      </w:r>
      <w:r w:rsidR="2EB834C4">
        <w:t>Links to Med-X AI pages are listed.</w:t>
      </w:r>
      <w:r w:rsidR="0D394D32">
        <w:t xml:space="preserve"> </w:t>
      </w:r>
      <w:r w:rsidR="0253AF3A">
        <w:t>“</w:t>
      </w:r>
      <w:proofErr w:type="spellStart"/>
      <w:r w:rsidR="0253AF3A">
        <w:t>Medexer</w:t>
      </w:r>
      <w:proofErr w:type="spellEnd"/>
      <w:r w:rsidR="0253AF3A">
        <w:t>” leads to the x-ray upload and AI detection</w:t>
      </w:r>
      <w:r w:rsidR="3592C2A3">
        <w:t xml:space="preserve"> and </w:t>
      </w:r>
      <w:r w:rsidR="433505A2">
        <w:t>“</w:t>
      </w:r>
      <w:r w:rsidR="0253AF3A">
        <w:t>Report</w:t>
      </w:r>
      <w:r w:rsidR="20A9701C">
        <w:t>”</w:t>
      </w:r>
      <w:r w:rsidR="61DC3247">
        <w:t xml:space="preserve"> to a historical gallery of all reports.</w:t>
      </w:r>
    </w:p>
    <w:p w14:paraId="2B9FDC75" w14:textId="77777777" w:rsidR="16134A7A" w:rsidRDefault="16134A7A" w:rsidP="16134A7A">
      <w:pPr>
        <w:spacing w:line="360" w:lineRule="auto"/>
      </w:pPr>
    </w:p>
    <w:p w14:paraId="2ED94F78" w14:textId="77777777" w:rsidR="16134A7A" w:rsidRDefault="16134A7A" w:rsidP="16134A7A">
      <w:pPr>
        <w:spacing w:line="360" w:lineRule="auto"/>
      </w:pPr>
    </w:p>
    <w:p w14:paraId="61CA75B3" w14:textId="77777777" w:rsidR="6381A28C" w:rsidRDefault="6381A28C" w:rsidP="16134A7A">
      <w:pPr>
        <w:spacing w:line="360" w:lineRule="auto"/>
        <w:rPr>
          <w:b/>
          <w:bCs/>
          <w:sz w:val="28"/>
          <w:szCs w:val="28"/>
        </w:rPr>
      </w:pPr>
      <w:r w:rsidRPr="16134A7A">
        <w:rPr>
          <w:b/>
          <w:bCs/>
          <w:sz w:val="28"/>
          <w:szCs w:val="28"/>
        </w:rPr>
        <w:t>II. Search</w:t>
      </w:r>
      <w:r w:rsidR="66EF91CF" w:rsidRPr="16134A7A">
        <w:rPr>
          <w:b/>
          <w:bCs/>
          <w:sz w:val="28"/>
          <w:szCs w:val="28"/>
        </w:rPr>
        <w:t xml:space="preserve"> Bar</w:t>
      </w:r>
    </w:p>
    <w:p w14:paraId="2F123C54" w14:textId="77777777" w:rsidR="16134A7A" w:rsidRDefault="16134A7A" w:rsidP="16134A7A"/>
    <w:p w14:paraId="69A1365C" w14:textId="77777777" w:rsidR="2037C54C" w:rsidRDefault="2037C54C" w:rsidP="16134A7A">
      <w:pPr>
        <w:rPr>
          <w:rFonts w:ascii="Book Antiqua" w:eastAsia="Book Antiqua" w:hAnsi="Book Antiqua" w:cs="Book Antiqua"/>
        </w:rPr>
      </w:pPr>
      <w:r>
        <w:rPr>
          <w:noProof/>
        </w:rPr>
        <w:drawing>
          <wp:inline distT="0" distB="0" distL="0" distR="0" wp14:anchorId="780CFAFD" wp14:editId="2505C122">
            <wp:extent cx="5943600" cy="2990850"/>
            <wp:effectExtent l="0" t="0" r="0" b="0"/>
            <wp:docPr id="733442646" name="Picture 7334426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68AF4B13" w14:textId="77777777" w:rsidR="2037C54C" w:rsidRDefault="2037C54C" w:rsidP="16134A7A">
      <w:pPr>
        <w:pStyle w:val="ListParagraph"/>
        <w:numPr>
          <w:ilvl w:val="0"/>
          <w:numId w:val="6"/>
        </w:numPr>
        <w:ind w:firstLine="480"/>
      </w:pPr>
      <w:r>
        <w:t xml:space="preserve">To filter and display specific reports associated with your account, select the search bar at the top of the </w:t>
      </w:r>
      <w:r w:rsidR="3E66AC3B">
        <w:t xml:space="preserve">page. </w:t>
      </w:r>
    </w:p>
    <w:p w14:paraId="27E00812" w14:textId="77777777" w:rsidR="3E66AC3B" w:rsidRDefault="3E66AC3B" w:rsidP="16134A7A">
      <w:pPr>
        <w:pStyle w:val="ListParagraph"/>
        <w:numPr>
          <w:ilvl w:val="0"/>
          <w:numId w:val="6"/>
        </w:numPr>
        <w:ind w:firstLine="480"/>
      </w:pPr>
      <w:r>
        <w:t>Enter a report ID, medical term, date, or status into the search bar to filter your reports for a specific attribute.</w:t>
      </w:r>
    </w:p>
    <w:p w14:paraId="58A27128" w14:textId="77777777" w:rsidR="015B42BD" w:rsidRDefault="015B42BD" w:rsidP="16134A7A">
      <w:pPr>
        <w:pStyle w:val="ListParagraph"/>
        <w:numPr>
          <w:ilvl w:val="0"/>
          <w:numId w:val="6"/>
        </w:numPr>
        <w:ind w:firstLine="480"/>
      </w:pPr>
      <w:r>
        <w:t xml:space="preserve">A list of reports related to the </w:t>
      </w:r>
      <w:r w:rsidR="1ED8C849">
        <w:t>data entered</w:t>
      </w:r>
      <w:r w:rsidR="3B050A8C">
        <w:t xml:space="preserve"> </w:t>
      </w:r>
      <w:r w:rsidR="524F1A85">
        <w:t>in the search field wi</w:t>
      </w:r>
      <w:r w:rsidR="48A17305">
        <w:t>ll</w:t>
      </w:r>
      <w:r w:rsidR="524F1A85">
        <w:t xml:space="preserve"> </w:t>
      </w:r>
      <w:r w:rsidR="138AB05F">
        <w:t>be displayed</w:t>
      </w:r>
      <w:r w:rsidR="524F1A85">
        <w:t xml:space="preserve"> below the search bar</w:t>
      </w:r>
      <w:r w:rsidR="0A26C5B1">
        <w:t xml:space="preserve"> as shown in the image above</w:t>
      </w:r>
      <w:r w:rsidR="524F1A85">
        <w:t>.</w:t>
      </w:r>
    </w:p>
    <w:p w14:paraId="6ADBE478" w14:textId="77777777" w:rsidR="214E0AEF" w:rsidRDefault="214E0AEF" w:rsidP="16134A7A">
      <w:pPr>
        <w:pStyle w:val="ListParagraph"/>
        <w:numPr>
          <w:ilvl w:val="0"/>
          <w:numId w:val="6"/>
        </w:numPr>
        <w:ind w:firstLine="480"/>
      </w:pPr>
      <w:r>
        <w:t xml:space="preserve">Any of the reports listed can be selected to </w:t>
      </w:r>
      <w:r w:rsidR="09335539">
        <w:t xml:space="preserve">display its report page and </w:t>
      </w:r>
      <w:r>
        <w:t>view more details and options for that report</w:t>
      </w:r>
      <w:r w:rsidR="55C3998F">
        <w:t xml:space="preserve"> as shown in the image below.</w:t>
      </w:r>
    </w:p>
    <w:p w14:paraId="10D8C0BD" w14:textId="77777777" w:rsidR="16134A7A" w:rsidRDefault="16134A7A" w:rsidP="16134A7A"/>
    <w:p w14:paraId="6666D0EC" w14:textId="77777777" w:rsidR="55C3998F" w:rsidRDefault="55C3998F" w:rsidP="16134A7A">
      <w:pPr>
        <w:rPr>
          <w:rFonts w:ascii="Times New Roman" w:eastAsia="Times New Roman" w:hAnsi="Times New Roman" w:cs="Times New Roman"/>
          <w:color w:val="000000" w:themeColor="text1"/>
        </w:rPr>
      </w:pPr>
      <w:r>
        <w:rPr>
          <w:noProof/>
        </w:rPr>
        <w:lastRenderedPageBreak/>
        <w:drawing>
          <wp:inline distT="0" distB="0" distL="0" distR="0" wp14:anchorId="68CF0DB1" wp14:editId="6A4D1F0F">
            <wp:extent cx="5695950" cy="2857103"/>
            <wp:effectExtent l="0" t="0" r="0" b="0"/>
            <wp:docPr id="2064694631" name="Picture 2064694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95950" cy="2857103"/>
                    </a:xfrm>
                    <a:prstGeom prst="rect">
                      <a:avLst/>
                    </a:prstGeom>
                  </pic:spPr>
                </pic:pic>
              </a:graphicData>
            </a:graphic>
          </wp:inline>
        </w:drawing>
      </w:r>
    </w:p>
    <w:p w14:paraId="1169EBC4" w14:textId="77777777" w:rsidR="060D1D0A" w:rsidRDefault="060D1D0A" w:rsidP="16134A7A">
      <w:r>
        <w:t>By following these steps, you will have viewed a report through utilizing the search bar.</w:t>
      </w:r>
    </w:p>
    <w:p w14:paraId="2786859D" w14:textId="77777777" w:rsidR="16134A7A" w:rsidRDefault="16134A7A" w:rsidP="16134A7A"/>
    <w:p w14:paraId="171D72DC" w14:textId="77777777" w:rsidR="002653B6" w:rsidRDefault="002653B6" w:rsidP="16134A7A"/>
    <w:p w14:paraId="5BBD36D0" w14:textId="77777777" w:rsidR="002653B6" w:rsidRDefault="002653B6" w:rsidP="16134A7A"/>
    <w:p w14:paraId="6C4D4B68" w14:textId="77777777" w:rsidR="4C375FCF" w:rsidRDefault="4C375FCF" w:rsidP="16134A7A">
      <w:pPr>
        <w:spacing w:line="360" w:lineRule="auto"/>
        <w:rPr>
          <w:b/>
          <w:bCs/>
          <w:sz w:val="28"/>
          <w:szCs w:val="28"/>
        </w:rPr>
      </w:pPr>
      <w:r w:rsidRPr="16134A7A">
        <w:rPr>
          <w:b/>
          <w:bCs/>
          <w:sz w:val="28"/>
          <w:szCs w:val="28"/>
        </w:rPr>
        <w:t>III. Report Notifications</w:t>
      </w:r>
    </w:p>
    <w:p w14:paraId="6C52BA02" w14:textId="77777777" w:rsidR="16134A7A" w:rsidRDefault="16134A7A" w:rsidP="16134A7A"/>
    <w:p w14:paraId="3CB6C7DA" w14:textId="77777777" w:rsidR="07A81E0E" w:rsidRDefault="07A81E0E" w:rsidP="16134A7A">
      <w:pPr>
        <w:rPr>
          <w:rFonts w:ascii="Book Antiqua" w:eastAsia="Book Antiqua" w:hAnsi="Book Antiqua" w:cs="Book Antiqua"/>
        </w:rPr>
      </w:pPr>
      <w:r>
        <w:rPr>
          <w:noProof/>
        </w:rPr>
        <w:drawing>
          <wp:inline distT="0" distB="0" distL="0" distR="0" wp14:anchorId="2BAD6189" wp14:editId="35838B81">
            <wp:extent cx="5943600" cy="2971800"/>
            <wp:effectExtent l="0" t="0" r="0" b="0"/>
            <wp:docPr id="1259885260" name="Picture 1259885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B1DCA0A" w14:textId="77777777" w:rsidR="07A81E0E" w:rsidRDefault="07A81E0E" w:rsidP="16134A7A">
      <w:pPr>
        <w:pStyle w:val="ListParagraph"/>
        <w:numPr>
          <w:ilvl w:val="0"/>
          <w:numId w:val="5"/>
        </w:numPr>
        <w:ind w:firstLine="480"/>
      </w:pPr>
      <w:r>
        <w:t xml:space="preserve">When a comment and/or the status of a report has been changed or if a new report is submitted, </w:t>
      </w:r>
      <w:r w:rsidR="3F9FAB18">
        <w:t xml:space="preserve">a dot is displayed beside </w:t>
      </w:r>
      <w:r w:rsidR="73677610">
        <w:t xml:space="preserve">the notification bell icon by the top right of the page. </w:t>
      </w:r>
    </w:p>
    <w:p w14:paraId="50DCC549" w14:textId="77777777" w:rsidR="73677610" w:rsidRDefault="73677610" w:rsidP="16134A7A">
      <w:pPr>
        <w:pStyle w:val="ListParagraph"/>
        <w:numPr>
          <w:ilvl w:val="0"/>
          <w:numId w:val="5"/>
        </w:numPr>
        <w:ind w:firstLine="480"/>
      </w:pPr>
      <w:r>
        <w:t>To view more details about the changes made to the reports, select the notification bell.</w:t>
      </w:r>
    </w:p>
    <w:p w14:paraId="408971B0" w14:textId="77777777" w:rsidR="4BE758FD" w:rsidRDefault="4BE758FD" w:rsidP="16134A7A">
      <w:pPr>
        <w:pStyle w:val="ListParagraph"/>
        <w:numPr>
          <w:ilvl w:val="0"/>
          <w:numId w:val="5"/>
        </w:numPr>
        <w:ind w:firstLine="480"/>
      </w:pPr>
      <w:r>
        <w:t>Once selected, a dropdown will be shown with the associated report ID(s) and information about the update(s)</w:t>
      </w:r>
      <w:r w:rsidR="7A45635B">
        <w:t xml:space="preserve"> as shown in the image above</w:t>
      </w:r>
      <w:r>
        <w:t>.</w:t>
      </w:r>
    </w:p>
    <w:p w14:paraId="6653566C" w14:textId="5FCC1087" w:rsidR="16134A7A" w:rsidRDefault="27D115A2" w:rsidP="002653B6">
      <w:r>
        <w:t>By following these steps, you will have viewed any changes to your reports.</w:t>
      </w:r>
    </w:p>
    <w:p w14:paraId="26276067" w14:textId="77777777" w:rsidR="16134A7A" w:rsidRDefault="16134A7A" w:rsidP="16134A7A">
      <w:pPr>
        <w:pStyle w:val="Heading1"/>
      </w:pPr>
    </w:p>
    <w:p w14:paraId="4FAA09DD" w14:textId="77777777" w:rsidR="007E632F" w:rsidRDefault="77F6BFC7" w:rsidP="007E632F">
      <w:pPr>
        <w:pStyle w:val="Heading1"/>
      </w:pPr>
      <w:r>
        <w:t>Profile</w:t>
      </w:r>
      <w:r w:rsidR="64755886">
        <w:t xml:space="preserve"> </w:t>
      </w:r>
    </w:p>
    <w:p w14:paraId="494930D6" w14:textId="77777777" w:rsidR="007E632F" w:rsidRDefault="007E632F" w:rsidP="16134A7A">
      <w:pPr>
        <w:spacing w:beforeAutospacing="1" w:afterAutospacing="1" w:line="360" w:lineRule="auto"/>
        <w:rPr>
          <w:rFonts w:eastAsia="Times New Roman" w:cs="Times New Roman"/>
          <w:b/>
          <w:bCs/>
          <w:sz w:val="28"/>
          <w:szCs w:val="28"/>
        </w:rPr>
      </w:pPr>
    </w:p>
    <w:p w14:paraId="083A54EF" w14:textId="32A2E422" w:rsidR="007E632F" w:rsidRPr="002653B6" w:rsidRDefault="3B3500C2" w:rsidP="16134A7A">
      <w:pPr>
        <w:spacing w:line="360" w:lineRule="auto"/>
        <w:rPr>
          <w:b/>
          <w:bCs/>
          <w:sz w:val="28"/>
          <w:szCs w:val="28"/>
        </w:rPr>
      </w:pPr>
      <w:r w:rsidRPr="16134A7A">
        <w:rPr>
          <w:b/>
          <w:bCs/>
          <w:sz w:val="28"/>
          <w:szCs w:val="28"/>
        </w:rPr>
        <w:t xml:space="preserve">I. </w:t>
      </w:r>
      <w:r w:rsidR="62336CB6" w:rsidRPr="16134A7A">
        <w:rPr>
          <w:b/>
          <w:bCs/>
          <w:sz w:val="28"/>
          <w:szCs w:val="28"/>
        </w:rPr>
        <w:t>View P</w:t>
      </w:r>
      <w:r w:rsidR="386F0558" w:rsidRPr="16134A7A">
        <w:rPr>
          <w:b/>
          <w:bCs/>
          <w:sz w:val="28"/>
          <w:szCs w:val="28"/>
        </w:rPr>
        <w:t>rofile</w:t>
      </w:r>
    </w:p>
    <w:p w14:paraId="40D90BF9" w14:textId="77777777" w:rsidR="007E632F" w:rsidRDefault="3CC17100" w:rsidP="16134A7A">
      <w:pPr>
        <w:spacing w:beforeAutospacing="1" w:afterAutospacing="1" w:line="360" w:lineRule="auto"/>
        <w:rPr>
          <w:rFonts w:ascii="Book Antiqua" w:eastAsia="Book Antiqua" w:hAnsi="Book Antiqua" w:cs="Book Antiqua"/>
          <w:sz w:val="28"/>
          <w:szCs w:val="28"/>
        </w:rPr>
      </w:pPr>
      <w:r>
        <w:rPr>
          <w:noProof/>
        </w:rPr>
        <w:drawing>
          <wp:inline distT="0" distB="0" distL="0" distR="0" wp14:anchorId="128B9953" wp14:editId="1085C73E">
            <wp:extent cx="5943600" cy="2981325"/>
            <wp:effectExtent l="0" t="0" r="0" b="0"/>
            <wp:docPr id="761518520" name="Picture 7615185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1AD1D4E" w14:textId="77777777" w:rsidR="007E632F" w:rsidRDefault="419AF4EC" w:rsidP="16134A7A">
      <w:pPr>
        <w:pStyle w:val="ListParagraph"/>
        <w:numPr>
          <w:ilvl w:val="0"/>
          <w:numId w:val="4"/>
        </w:numPr>
        <w:spacing w:beforeAutospacing="1" w:afterAutospacing="1" w:line="360" w:lineRule="auto"/>
        <w:ind w:firstLine="480"/>
      </w:pPr>
      <w:r>
        <w:t>Select the profile icon located at the top right of the page.</w:t>
      </w:r>
    </w:p>
    <w:p w14:paraId="494A2EF9" w14:textId="77777777" w:rsidR="007E632F" w:rsidRDefault="419AF4EC" w:rsidP="16134A7A">
      <w:pPr>
        <w:pStyle w:val="ListParagraph"/>
        <w:numPr>
          <w:ilvl w:val="0"/>
          <w:numId w:val="4"/>
        </w:numPr>
        <w:spacing w:beforeAutospacing="1" w:afterAutospacing="1" w:line="360" w:lineRule="auto"/>
        <w:ind w:firstLine="480"/>
      </w:pPr>
      <w:r>
        <w:t>Once selected, a dropdown is displayed with your name</w:t>
      </w:r>
      <w:r w:rsidR="4F1663F0">
        <w:t>, contact number, a "Logout” button, and a “Profile” button as shown in the image above.</w:t>
      </w:r>
    </w:p>
    <w:p w14:paraId="3DF8E70A" w14:textId="77777777" w:rsidR="007E632F" w:rsidRDefault="33DBCAA4" w:rsidP="16134A7A">
      <w:pPr>
        <w:pStyle w:val="ListParagraph"/>
        <w:numPr>
          <w:ilvl w:val="0"/>
          <w:numId w:val="4"/>
        </w:numPr>
        <w:spacing w:beforeAutospacing="1" w:afterAutospacing="1" w:line="360" w:lineRule="auto"/>
        <w:ind w:firstLine="480"/>
      </w:pPr>
      <w:r>
        <w:t>To view more information in your profile, select the “Profile” button.</w:t>
      </w:r>
    </w:p>
    <w:p w14:paraId="10C449A5" w14:textId="77777777" w:rsidR="007E632F" w:rsidRDefault="29E9ABEA" w:rsidP="16134A7A">
      <w:pPr>
        <w:pStyle w:val="ListParagraph"/>
        <w:numPr>
          <w:ilvl w:val="0"/>
          <w:numId w:val="4"/>
        </w:numPr>
        <w:spacing w:beforeAutospacing="1" w:afterAutospacing="1" w:line="360" w:lineRule="auto"/>
        <w:ind w:firstLine="480"/>
      </w:pPr>
      <w:r>
        <w:t>Once selected, your profile page will be displayed as</w:t>
      </w:r>
      <w:r w:rsidR="7A488A63">
        <w:t xml:space="preserve"> shown in the image below. The page contains information such as your </w:t>
      </w:r>
      <w:r w:rsidR="68D0D8CE">
        <w:t xml:space="preserve">full </w:t>
      </w:r>
      <w:r w:rsidR="7A488A63">
        <w:t xml:space="preserve">name, </w:t>
      </w:r>
      <w:r w:rsidR="61998FD7">
        <w:t xml:space="preserve">email address, </w:t>
      </w:r>
      <w:r w:rsidR="5DC6D9FF">
        <w:t>date of birth, sex, and contact number.</w:t>
      </w:r>
    </w:p>
    <w:p w14:paraId="5549FEB4" w14:textId="77777777" w:rsidR="007E632F" w:rsidRDefault="007E632F" w:rsidP="16134A7A">
      <w:pPr>
        <w:spacing w:beforeAutospacing="1" w:afterAutospacing="1" w:line="360" w:lineRule="auto"/>
      </w:pPr>
    </w:p>
    <w:p w14:paraId="12BD2F56" w14:textId="77777777" w:rsidR="007E632F" w:rsidRDefault="7A5EA6E3" w:rsidP="16134A7A">
      <w:pPr>
        <w:spacing w:beforeAutospacing="1" w:afterAutospacing="1" w:line="360" w:lineRule="auto"/>
        <w:rPr>
          <w:rFonts w:ascii="Book Antiqua" w:eastAsia="Book Antiqua" w:hAnsi="Book Antiqua" w:cs="Book Antiqua"/>
        </w:rPr>
      </w:pPr>
      <w:r>
        <w:rPr>
          <w:noProof/>
        </w:rPr>
        <w:lastRenderedPageBreak/>
        <w:drawing>
          <wp:inline distT="0" distB="0" distL="0" distR="0" wp14:anchorId="773950F0" wp14:editId="6CE308F6">
            <wp:extent cx="5943600" cy="2971800"/>
            <wp:effectExtent l="0" t="0" r="0" b="0"/>
            <wp:docPr id="1840658676" name="Picture 1840658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CDB7F3" w14:textId="77777777" w:rsidR="007E632F" w:rsidRDefault="007E632F" w:rsidP="16134A7A">
      <w:pPr>
        <w:spacing w:beforeAutospacing="1" w:afterAutospacing="1" w:line="360" w:lineRule="auto"/>
      </w:pPr>
    </w:p>
    <w:p w14:paraId="3516F0F2" w14:textId="77777777" w:rsidR="007E632F" w:rsidRDefault="007E632F" w:rsidP="16134A7A">
      <w:pPr>
        <w:spacing w:beforeAutospacing="1" w:afterAutospacing="1" w:line="360" w:lineRule="auto"/>
        <w:rPr>
          <w:rFonts w:eastAsia="Times New Roman" w:cs="Times New Roman"/>
        </w:rPr>
      </w:pPr>
    </w:p>
    <w:p w14:paraId="7214D2B7" w14:textId="2E16C511" w:rsidR="007E632F" w:rsidRPr="002653B6" w:rsidRDefault="3B3500C2" w:rsidP="16134A7A">
      <w:pPr>
        <w:spacing w:line="360" w:lineRule="auto"/>
        <w:rPr>
          <w:b/>
          <w:bCs/>
          <w:sz w:val="28"/>
          <w:szCs w:val="28"/>
        </w:rPr>
      </w:pPr>
      <w:r w:rsidRPr="16134A7A">
        <w:rPr>
          <w:b/>
          <w:bCs/>
          <w:sz w:val="28"/>
          <w:szCs w:val="28"/>
        </w:rPr>
        <w:t xml:space="preserve">II. </w:t>
      </w:r>
      <w:r w:rsidR="2FE7B959" w:rsidRPr="16134A7A">
        <w:rPr>
          <w:b/>
          <w:bCs/>
          <w:sz w:val="28"/>
          <w:szCs w:val="28"/>
        </w:rPr>
        <w:t>Update Profile Information</w:t>
      </w:r>
    </w:p>
    <w:p w14:paraId="23E4BE07" w14:textId="77777777" w:rsidR="007E632F" w:rsidRDefault="7978EF44" w:rsidP="16134A7A">
      <w:pPr>
        <w:spacing w:beforeAutospacing="1" w:afterAutospacing="1" w:line="360" w:lineRule="auto"/>
        <w:rPr>
          <w:rFonts w:ascii="Book Antiqua" w:eastAsia="Book Antiqua" w:hAnsi="Book Antiqua" w:cs="Book Antiqua"/>
          <w:sz w:val="28"/>
          <w:szCs w:val="28"/>
        </w:rPr>
      </w:pPr>
      <w:r>
        <w:rPr>
          <w:noProof/>
        </w:rPr>
        <w:drawing>
          <wp:inline distT="0" distB="0" distL="0" distR="0" wp14:anchorId="5CDBB648" wp14:editId="73ECDE2A">
            <wp:extent cx="5943600" cy="2981325"/>
            <wp:effectExtent l="0" t="0" r="0" b="0"/>
            <wp:docPr id="1002234067" name="Picture 10022340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195ADCA6" w14:textId="77777777" w:rsidR="007E632F" w:rsidRDefault="7978EF44" w:rsidP="16134A7A">
      <w:pPr>
        <w:pStyle w:val="ListParagraph"/>
        <w:numPr>
          <w:ilvl w:val="0"/>
          <w:numId w:val="3"/>
        </w:numPr>
        <w:spacing w:beforeAutospacing="1" w:afterAutospacing="1" w:line="360" w:lineRule="auto"/>
        <w:ind w:firstLine="480"/>
      </w:pPr>
      <w:r>
        <w:t>Select the profile icon located at the top right of the page.</w:t>
      </w:r>
    </w:p>
    <w:p w14:paraId="4DCF986E" w14:textId="77777777" w:rsidR="007E632F" w:rsidRDefault="7978EF44" w:rsidP="16134A7A">
      <w:pPr>
        <w:pStyle w:val="ListParagraph"/>
        <w:numPr>
          <w:ilvl w:val="0"/>
          <w:numId w:val="3"/>
        </w:numPr>
        <w:spacing w:beforeAutospacing="1" w:afterAutospacing="1" w:line="360" w:lineRule="auto"/>
        <w:ind w:firstLine="480"/>
      </w:pPr>
      <w:r>
        <w:t>Once selected, a dropdown is displayed with your name, contact number, a "Logout” button, and a “Profile” button as shown in the image above.</w:t>
      </w:r>
    </w:p>
    <w:p w14:paraId="3017A2C8" w14:textId="77777777" w:rsidR="007E632F" w:rsidRDefault="7978EF44" w:rsidP="16134A7A">
      <w:pPr>
        <w:pStyle w:val="ListParagraph"/>
        <w:numPr>
          <w:ilvl w:val="0"/>
          <w:numId w:val="3"/>
        </w:numPr>
        <w:spacing w:beforeAutospacing="1" w:afterAutospacing="1" w:line="360" w:lineRule="auto"/>
        <w:ind w:firstLine="480"/>
      </w:pPr>
      <w:r>
        <w:lastRenderedPageBreak/>
        <w:t>To update your profile information, select the “Profile” button.</w:t>
      </w:r>
    </w:p>
    <w:p w14:paraId="65FA0D37" w14:textId="348F4C73" w:rsidR="007E632F" w:rsidRDefault="7978EF44" w:rsidP="16134A7A">
      <w:pPr>
        <w:pStyle w:val="ListParagraph"/>
        <w:numPr>
          <w:ilvl w:val="0"/>
          <w:numId w:val="3"/>
        </w:numPr>
        <w:spacing w:beforeAutospacing="1" w:afterAutospacing="1" w:line="360" w:lineRule="auto"/>
        <w:ind w:firstLine="480"/>
      </w:pPr>
      <w:r>
        <w:t>Once selected, your profile page will be displayed as shown in the image below. The page contains information such as your full name, email address, date of birth, sex, and contact number.</w:t>
      </w:r>
    </w:p>
    <w:p w14:paraId="44D9E161" w14:textId="77777777" w:rsidR="007E632F" w:rsidRDefault="7978EF44" w:rsidP="16134A7A">
      <w:pPr>
        <w:spacing w:beforeAutospacing="1" w:afterAutospacing="1" w:line="360" w:lineRule="auto"/>
        <w:rPr>
          <w:rFonts w:ascii="Book Antiqua" w:eastAsia="Book Antiqua" w:hAnsi="Book Antiqua" w:cs="Book Antiqua"/>
        </w:rPr>
      </w:pPr>
      <w:r>
        <w:rPr>
          <w:noProof/>
        </w:rPr>
        <w:drawing>
          <wp:inline distT="0" distB="0" distL="0" distR="0" wp14:anchorId="6113F4AE" wp14:editId="559EA820">
            <wp:extent cx="5943600" cy="2971800"/>
            <wp:effectExtent l="0" t="0" r="0" b="0"/>
            <wp:docPr id="1492310562" name="Picture 1492310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A81D60" w14:textId="77777777" w:rsidR="007E632F" w:rsidRDefault="7978EF44" w:rsidP="16134A7A">
      <w:pPr>
        <w:pStyle w:val="ListParagraph"/>
        <w:numPr>
          <w:ilvl w:val="0"/>
          <w:numId w:val="3"/>
        </w:numPr>
        <w:spacing w:beforeAutospacing="1" w:afterAutospacing="1" w:line="360" w:lineRule="auto"/>
        <w:ind w:firstLine="480"/>
      </w:pPr>
      <w:r>
        <w:t>To change your name, select the field below “Full Name” and enter your u</w:t>
      </w:r>
      <w:r w:rsidR="34A185D1">
        <w:t>pdated name.</w:t>
      </w:r>
    </w:p>
    <w:p w14:paraId="4D7BF598" w14:textId="77777777" w:rsidR="007E632F" w:rsidRDefault="34A185D1" w:rsidP="16134A7A">
      <w:pPr>
        <w:pStyle w:val="ListParagraph"/>
        <w:numPr>
          <w:ilvl w:val="0"/>
          <w:numId w:val="3"/>
        </w:numPr>
        <w:spacing w:beforeAutospacing="1" w:afterAutospacing="1" w:line="360" w:lineRule="auto"/>
        <w:ind w:firstLine="480"/>
      </w:pPr>
      <w:r>
        <w:t>To change your date of birth, select the field below “Date of Birth” and enter your updated date.</w:t>
      </w:r>
    </w:p>
    <w:p w14:paraId="27899CAA" w14:textId="77777777" w:rsidR="007E632F" w:rsidRDefault="34A185D1" w:rsidP="16134A7A">
      <w:pPr>
        <w:pStyle w:val="ListParagraph"/>
        <w:numPr>
          <w:ilvl w:val="0"/>
          <w:numId w:val="3"/>
        </w:numPr>
        <w:spacing w:beforeAutospacing="1" w:afterAutospacing="1" w:line="360" w:lineRule="auto"/>
        <w:ind w:firstLine="480"/>
      </w:pPr>
      <w:r>
        <w:t>To change your sex, select the field below “Sex” and select one of the options from the dropdown.</w:t>
      </w:r>
    </w:p>
    <w:p w14:paraId="654BF46E" w14:textId="77777777" w:rsidR="007E632F" w:rsidRDefault="34A185D1" w:rsidP="16134A7A">
      <w:pPr>
        <w:pStyle w:val="ListParagraph"/>
        <w:numPr>
          <w:ilvl w:val="0"/>
          <w:numId w:val="3"/>
        </w:numPr>
        <w:spacing w:beforeAutospacing="1" w:afterAutospacing="1" w:line="360" w:lineRule="auto"/>
        <w:ind w:firstLine="480"/>
      </w:pPr>
      <w:r>
        <w:t>To change your contact number, select the field below “Contact Number” and enter your updated telephone number.</w:t>
      </w:r>
    </w:p>
    <w:p w14:paraId="2DED1586" w14:textId="77777777" w:rsidR="007E632F" w:rsidRDefault="34A185D1" w:rsidP="16134A7A">
      <w:pPr>
        <w:pStyle w:val="ListParagraph"/>
        <w:numPr>
          <w:ilvl w:val="0"/>
          <w:numId w:val="3"/>
        </w:numPr>
        <w:spacing w:beforeAutospacing="1" w:afterAutospacing="1" w:line="360" w:lineRule="auto"/>
        <w:ind w:firstLine="480"/>
      </w:pPr>
      <w:r>
        <w:t>Once all desired changes are made, select the “Submit” button below all the fields to save the changes.</w:t>
      </w:r>
    </w:p>
    <w:p w14:paraId="7B5F8F4A" w14:textId="77777777" w:rsidR="007E632F" w:rsidRDefault="2BD8C3A2" w:rsidP="16134A7A">
      <w:pPr>
        <w:pStyle w:val="ListParagraph"/>
        <w:numPr>
          <w:ilvl w:val="0"/>
          <w:numId w:val="3"/>
        </w:numPr>
        <w:spacing w:beforeAutospacing="1" w:afterAutospacing="1" w:line="360" w:lineRule="auto"/>
        <w:ind w:firstLine="480"/>
      </w:pPr>
      <w:r>
        <w:t>Once submitted, a popup is displayed to confirm that the profile information has been updated.</w:t>
      </w:r>
    </w:p>
    <w:p w14:paraId="1C091361" w14:textId="77777777" w:rsidR="007E632F" w:rsidRDefault="30925064" w:rsidP="16134A7A">
      <w:pPr>
        <w:pStyle w:val="ListParagraph"/>
        <w:numPr>
          <w:ilvl w:val="0"/>
          <w:numId w:val="3"/>
        </w:numPr>
        <w:spacing w:beforeAutospacing="1" w:afterAutospacing="1" w:line="360" w:lineRule="auto"/>
        <w:ind w:firstLine="480"/>
      </w:pPr>
      <w:r>
        <w:t>Select “OK” to close the pop-up message.</w:t>
      </w:r>
    </w:p>
    <w:p w14:paraId="23392FB4" w14:textId="77777777" w:rsidR="007E632F" w:rsidRDefault="6F86D841" w:rsidP="16134A7A">
      <w:pPr>
        <w:spacing w:beforeAutospacing="1" w:afterAutospacing="1" w:line="360" w:lineRule="auto"/>
      </w:pPr>
      <w:r>
        <w:t>By following these steps, you will have updated your profile information.</w:t>
      </w:r>
    </w:p>
    <w:p w14:paraId="519AE110" w14:textId="77777777" w:rsidR="007E632F" w:rsidRDefault="007E632F" w:rsidP="16134A7A">
      <w:pPr>
        <w:spacing w:beforeAutospacing="1" w:afterAutospacing="1" w:line="360" w:lineRule="auto"/>
      </w:pPr>
    </w:p>
    <w:p w14:paraId="7E3FB323" w14:textId="7874B450" w:rsidR="007E632F" w:rsidRPr="002653B6" w:rsidRDefault="2FE7B959" w:rsidP="16134A7A">
      <w:pPr>
        <w:spacing w:line="360" w:lineRule="auto"/>
        <w:rPr>
          <w:b/>
          <w:bCs/>
          <w:sz w:val="28"/>
          <w:szCs w:val="28"/>
        </w:rPr>
      </w:pPr>
      <w:r w:rsidRPr="16134A7A">
        <w:rPr>
          <w:b/>
          <w:bCs/>
          <w:sz w:val="28"/>
          <w:szCs w:val="28"/>
        </w:rPr>
        <w:t>III. Logout of Account</w:t>
      </w:r>
    </w:p>
    <w:p w14:paraId="6CC83A73" w14:textId="77777777" w:rsidR="007E632F" w:rsidRDefault="6CC01FFE" w:rsidP="16134A7A">
      <w:pPr>
        <w:spacing w:beforeAutospacing="1" w:afterAutospacing="1" w:line="360" w:lineRule="auto"/>
      </w:pPr>
      <w:r>
        <w:rPr>
          <w:noProof/>
        </w:rPr>
        <w:drawing>
          <wp:inline distT="0" distB="0" distL="0" distR="0" wp14:anchorId="42A4C990" wp14:editId="46D56F68">
            <wp:extent cx="5943600" cy="2981325"/>
            <wp:effectExtent l="0" t="0" r="0" b="0"/>
            <wp:docPr id="644391846" name="Picture 6443918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58774DFA" w14:textId="77777777" w:rsidR="007E632F" w:rsidRDefault="6CC01FFE" w:rsidP="16134A7A">
      <w:pPr>
        <w:pStyle w:val="ListParagraph"/>
        <w:numPr>
          <w:ilvl w:val="0"/>
          <w:numId w:val="2"/>
        </w:numPr>
        <w:spacing w:beforeAutospacing="1" w:afterAutospacing="1" w:line="360" w:lineRule="auto"/>
        <w:ind w:firstLine="480"/>
      </w:pPr>
      <w:r>
        <w:t>Select the profile icon located at the top right of the page.</w:t>
      </w:r>
    </w:p>
    <w:p w14:paraId="73F767ED" w14:textId="77777777" w:rsidR="007E632F" w:rsidRDefault="6CC01FFE" w:rsidP="16134A7A">
      <w:pPr>
        <w:pStyle w:val="ListParagraph"/>
        <w:numPr>
          <w:ilvl w:val="0"/>
          <w:numId w:val="2"/>
        </w:numPr>
        <w:spacing w:beforeAutospacing="1" w:afterAutospacing="1" w:line="360" w:lineRule="auto"/>
        <w:ind w:firstLine="480"/>
      </w:pPr>
      <w:r>
        <w:t>Once selected, a dropdown is displayed with your name, contact number, a "Logout” button, and a “Profile” button as shown in the image above.</w:t>
      </w:r>
    </w:p>
    <w:p w14:paraId="755AF5D1" w14:textId="77777777" w:rsidR="007E632F" w:rsidRDefault="6CC01FFE" w:rsidP="16134A7A">
      <w:pPr>
        <w:pStyle w:val="ListParagraph"/>
        <w:numPr>
          <w:ilvl w:val="0"/>
          <w:numId w:val="2"/>
        </w:numPr>
        <w:spacing w:beforeAutospacing="1" w:afterAutospacing="1" w:line="360" w:lineRule="auto"/>
        <w:ind w:firstLine="480"/>
      </w:pPr>
      <w:r>
        <w:t>To logout of your account and end the current session, select the “Logout” button.</w:t>
      </w:r>
    </w:p>
    <w:p w14:paraId="3D95438B" w14:textId="77777777" w:rsidR="007E632F" w:rsidRDefault="64B5B27E" w:rsidP="16134A7A">
      <w:pPr>
        <w:pStyle w:val="ListParagraph"/>
        <w:numPr>
          <w:ilvl w:val="0"/>
          <w:numId w:val="2"/>
        </w:numPr>
        <w:spacing w:beforeAutospacing="1" w:afterAutospacing="1" w:line="360" w:lineRule="auto"/>
        <w:ind w:firstLine="480"/>
      </w:pPr>
      <w:r>
        <w:t>Once selected, you will return the Med-X AI login screen.</w:t>
      </w:r>
    </w:p>
    <w:p w14:paraId="224D05A3" w14:textId="77777777" w:rsidR="007E632F" w:rsidRDefault="64B5B27E" w:rsidP="16134A7A">
      <w:pPr>
        <w:spacing w:beforeAutospacing="1" w:afterAutospacing="1" w:line="360" w:lineRule="auto"/>
      </w:pPr>
      <w:r>
        <w:t>By following these steps, you will have successfully logged out of your account.</w:t>
      </w:r>
    </w:p>
    <w:p w14:paraId="7FDE0565" w14:textId="77777777" w:rsidR="007E632F" w:rsidRDefault="007E632F" w:rsidP="16134A7A">
      <w:pPr>
        <w:spacing w:beforeAutospacing="1" w:afterAutospacing="1"/>
      </w:pPr>
    </w:p>
    <w:p w14:paraId="0381E2F7" w14:textId="77777777" w:rsidR="007E632F" w:rsidRDefault="007E632F" w:rsidP="16134A7A">
      <w:pPr>
        <w:spacing w:beforeAutospacing="1" w:afterAutospacing="1"/>
      </w:pPr>
    </w:p>
    <w:p w14:paraId="28ECC72B" w14:textId="77777777" w:rsidR="007E632F" w:rsidRDefault="007E632F" w:rsidP="16134A7A">
      <w:pPr>
        <w:spacing w:beforeAutospacing="1" w:afterAutospacing="1"/>
      </w:pPr>
    </w:p>
    <w:p w14:paraId="17382E23" w14:textId="77777777" w:rsidR="16134A7A" w:rsidRDefault="16134A7A" w:rsidP="16134A7A">
      <w:pPr>
        <w:pStyle w:val="Heading1"/>
      </w:pPr>
    </w:p>
    <w:p w14:paraId="614EA5B7" w14:textId="77777777" w:rsidR="16134A7A" w:rsidRDefault="16134A7A" w:rsidP="16134A7A">
      <w:pPr>
        <w:pStyle w:val="Heading1"/>
      </w:pPr>
    </w:p>
    <w:p w14:paraId="083C55F4" w14:textId="77777777" w:rsidR="002653B6" w:rsidRDefault="002653B6" w:rsidP="003E51BC">
      <w:pPr>
        <w:pStyle w:val="Heading1"/>
      </w:pPr>
    </w:p>
    <w:p w14:paraId="213855BE" w14:textId="04ECB730" w:rsidR="003E51BC" w:rsidRPr="00FD749E" w:rsidRDefault="0C4ACBAB" w:rsidP="003E51BC">
      <w:pPr>
        <w:pStyle w:val="Heading1"/>
      </w:pPr>
      <w:r>
        <w:t>X-Ray Detection</w:t>
      </w:r>
    </w:p>
    <w:p w14:paraId="093E21F5" w14:textId="77777777" w:rsidR="003E51BC" w:rsidRPr="00FD749E" w:rsidRDefault="003E51BC" w:rsidP="16134A7A">
      <w:pPr>
        <w:spacing w:beforeAutospacing="1" w:afterAutospacing="1" w:line="276" w:lineRule="auto"/>
        <w:rPr>
          <w:rFonts w:eastAsia="Times New Roman" w:cs="Times New Roman"/>
          <w:b/>
          <w:bCs/>
          <w:sz w:val="28"/>
          <w:szCs w:val="28"/>
        </w:rPr>
      </w:pPr>
    </w:p>
    <w:p w14:paraId="131B9287" w14:textId="3036476A" w:rsidR="003E51BC" w:rsidRPr="002653B6" w:rsidRDefault="1CA72514" w:rsidP="002653B6">
      <w:pPr>
        <w:spacing w:line="360" w:lineRule="auto"/>
        <w:rPr>
          <w:b/>
          <w:bCs/>
          <w:sz w:val="28"/>
          <w:szCs w:val="28"/>
        </w:rPr>
      </w:pPr>
      <w:r w:rsidRPr="16134A7A">
        <w:rPr>
          <w:b/>
          <w:bCs/>
          <w:sz w:val="28"/>
          <w:szCs w:val="28"/>
        </w:rPr>
        <w:t xml:space="preserve">I. Upload </w:t>
      </w:r>
      <w:r w:rsidR="0838BF08" w:rsidRPr="16134A7A">
        <w:rPr>
          <w:b/>
          <w:bCs/>
          <w:sz w:val="28"/>
          <w:szCs w:val="28"/>
        </w:rPr>
        <w:t xml:space="preserve">Chest </w:t>
      </w:r>
      <w:r w:rsidRPr="16134A7A">
        <w:rPr>
          <w:b/>
          <w:bCs/>
          <w:sz w:val="28"/>
          <w:szCs w:val="28"/>
        </w:rPr>
        <w:t>X-Ray</w:t>
      </w:r>
    </w:p>
    <w:p w14:paraId="23D10675" w14:textId="77777777" w:rsidR="003E51BC" w:rsidRPr="00FD749E" w:rsidRDefault="3C2987B2" w:rsidP="16134A7A">
      <w:pPr>
        <w:spacing w:beforeAutospacing="1" w:afterAutospacing="1" w:line="276" w:lineRule="auto"/>
        <w:rPr>
          <w:rFonts w:ascii="Times New Roman" w:eastAsia="Times New Roman" w:hAnsi="Times New Roman" w:cs="Times New Roman"/>
          <w:color w:val="000000" w:themeColor="text1"/>
        </w:rPr>
      </w:pPr>
      <w:r>
        <w:rPr>
          <w:noProof/>
        </w:rPr>
        <w:drawing>
          <wp:inline distT="0" distB="0" distL="0" distR="0" wp14:anchorId="051FB74F" wp14:editId="2CC812F7">
            <wp:extent cx="5943600" cy="2981325"/>
            <wp:effectExtent l="0" t="0" r="0" b="0"/>
            <wp:docPr id="1446353281" name="Picture 14463532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4F17FF0" w14:textId="77777777" w:rsidR="003E51BC" w:rsidRPr="00FD749E" w:rsidRDefault="4DE3B780" w:rsidP="16134A7A">
      <w:pPr>
        <w:pStyle w:val="ListParagraph"/>
        <w:numPr>
          <w:ilvl w:val="0"/>
          <w:numId w:val="9"/>
        </w:numPr>
        <w:spacing w:beforeAutospacing="1" w:afterAutospacing="1" w:line="276" w:lineRule="auto"/>
        <w:ind w:firstLine="480"/>
      </w:pPr>
      <w:r>
        <w:t>Click on the “</w:t>
      </w:r>
      <w:proofErr w:type="spellStart"/>
      <w:r>
        <w:t>Medexer</w:t>
      </w:r>
      <w:proofErr w:type="spellEnd"/>
      <w:r>
        <w:t xml:space="preserve">” </w:t>
      </w:r>
      <w:r w:rsidR="02D4F155">
        <w:t xml:space="preserve">option </w:t>
      </w:r>
      <w:r>
        <w:t>on the right</w:t>
      </w:r>
      <w:r w:rsidR="737A78CE">
        <w:t xml:space="preserve"> navigation menu</w:t>
      </w:r>
      <w:r w:rsidR="1E412037">
        <w:t xml:space="preserve"> to display the page as shown in the image above.</w:t>
      </w:r>
    </w:p>
    <w:p w14:paraId="5FC5CDF6" w14:textId="77777777" w:rsidR="003E51BC" w:rsidRPr="00FD749E" w:rsidRDefault="6F6583CE" w:rsidP="16134A7A">
      <w:pPr>
        <w:pStyle w:val="ListParagraph"/>
        <w:numPr>
          <w:ilvl w:val="0"/>
          <w:numId w:val="9"/>
        </w:numPr>
        <w:spacing w:beforeAutospacing="1" w:afterAutospacing="1" w:line="276" w:lineRule="auto"/>
        <w:ind w:firstLine="480"/>
      </w:pPr>
      <w:r>
        <w:t>To select a chest x-ray image file, do either of the following:</w:t>
      </w:r>
    </w:p>
    <w:p w14:paraId="427B43EA" w14:textId="77777777" w:rsidR="003E51BC" w:rsidRPr="00FD749E" w:rsidRDefault="6F6583CE" w:rsidP="16134A7A">
      <w:pPr>
        <w:pStyle w:val="ListParagraph"/>
        <w:numPr>
          <w:ilvl w:val="1"/>
          <w:numId w:val="9"/>
        </w:numPr>
        <w:spacing w:beforeAutospacing="1" w:afterAutospacing="1" w:line="276" w:lineRule="auto"/>
        <w:ind w:firstLine="480"/>
      </w:pPr>
      <w:r>
        <w:t>Select the “Browse” button located in the middle of the page.</w:t>
      </w:r>
    </w:p>
    <w:p w14:paraId="0DE930EB" w14:textId="77777777" w:rsidR="003E51BC" w:rsidRPr="00FD749E" w:rsidRDefault="4BCA8D10" w:rsidP="16134A7A">
      <w:pPr>
        <w:pStyle w:val="ListParagraph"/>
        <w:numPr>
          <w:ilvl w:val="1"/>
          <w:numId w:val="9"/>
        </w:numPr>
        <w:spacing w:beforeAutospacing="1" w:afterAutospacing="1" w:line="276" w:lineRule="auto"/>
        <w:ind w:firstLine="480"/>
      </w:pPr>
      <w:r>
        <w:t>From your device’s file explorer, drag and drop the desired image file.</w:t>
      </w:r>
    </w:p>
    <w:p w14:paraId="460650BB" w14:textId="77777777" w:rsidR="003E51BC" w:rsidRPr="00FD749E" w:rsidRDefault="3AB21160" w:rsidP="16134A7A">
      <w:pPr>
        <w:spacing w:beforeAutospacing="1" w:afterAutospacing="1" w:line="276" w:lineRule="auto"/>
      </w:pPr>
      <w:r>
        <w:t xml:space="preserve">Note: With either method of </w:t>
      </w:r>
      <w:r w:rsidR="5520D589">
        <w:t>file</w:t>
      </w:r>
      <w:r>
        <w:t xml:space="preserve"> selecti</w:t>
      </w:r>
      <w:r w:rsidR="6FA6512B">
        <w:t>on</w:t>
      </w:r>
      <w:r>
        <w:t xml:space="preserve">, only </w:t>
      </w:r>
      <w:r w:rsidR="5002CC8D">
        <w:t>.</w:t>
      </w:r>
      <w:proofErr w:type="spellStart"/>
      <w:r w:rsidR="5002CC8D">
        <w:t>png</w:t>
      </w:r>
      <w:proofErr w:type="spellEnd"/>
      <w:r w:rsidR="5002CC8D">
        <w:t xml:space="preserve"> and .jpeg file formats are supported by the </w:t>
      </w:r>
      <w:proofErr w:type="spellStart"/>
      <w:r w:rsidR="5002CC8D">
        <w:t>Medexer</w:t>
      </w:r>
      <w:proofErr w:type="spellEnd"/>
      <w:r w:rsidR="5002CC8D">
        <w:t>.</w:t>
      </w:r>
    </w:p>
    <w:p w14:paraId="7B53F9F6" w14:textId="77777777" w:rsidR="003E51BC" w:rsidRPr="00FD749E" w:rsidRDefault="4DE3B780" w:rsidP="16134A7A">
      <w:pPr>
        <w:spacing w:beforeAutospacing="1" w:afterAutospacing="1" w:line="276" w:lineRule="auto"/>
        <w:rPr>
          <w:rFonts w:ascii="Book Antiqua" w:eastAsia="Book Antiqua" w:hAnsi="Book Antiqua" w:cs="Book Antiqua"/>
        </w:rPr>
      </w:pPr>
      <w:r>
        <w:rPr>
          <w:noProof/>
        </w:rPr>
        <w:lastRenderedPageBreak/>
        <w:drawing>
          <wp:inline distT="0" distB="0" distL="0" distR="0" wp14:anchorId="128C493A" wp14:editId="2AE1F217">
            <wp:extent cx="5943600" cy="2971800"/>
            <wp:effectExtent l="0" t="0" r="0" b="0"/>
            <wp:docPr id="108763953" name="Picture 1087639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A93F03" w14:textId="77777777" w:rsidR="003E51BC" w:rsidRPr="00FD749E" w:rsidRDefault="4AC8DAE1"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 xml:space="preserve">After having selected the desired chest x-ray image file, </w:t>
      </w:r>
      <w:r w:rsidR="7E3A8167" w:rsidRPr="16134A7A">
        <w:rPr>
          <w:rFonts w:ascii="Book Antiqua" w:eastAsia="Book Antiqua" w:hAnsi="Book Antiqua" w:cs="Book Antiqua"/>
        </w:rPr>
        <w:t>the page as shown in the image above will be displayed.</w:t>
      </w:r>
    </w:p>
    <w:p w14:paraId="7AE33E9D" w14:textId="77777777" w:rsidR="003E51BC" w:rsidRPr="00FD749E" w:rsidRDefault="7E3A8167"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If the image selected is not the one you want to</w:t>
      </w:r>
      <w:r w:rsidR="09BA3754" w:rsidRPr="16134A7A">
        <w:rPr>
          <w:rFonts w:ascii="Book Antiqua" w:eastAsia="Book Antiqua" w:hAnsi="Book Antiqua" w:cs="Book Antiqua"/>
        </w:rPr>
        <w:t xml:space="preserve"> </w:t>
      </w:r>
      <w:r w:rsidRPr="16134A7A">
        <w:rPr>
          <w:rFonts w:ascii="Book Antiqua" w:eastAsia="Book Antiqua" w:hAnsi="Book Antiqua" w:cs="Book Antiqua"/>
        </w:rPr>
        <w:t>submit</w:t>
      </w:r>
      <w:r w:rsidR="147006F5" w:rsidRPr="16134A7A">
        <w:rPr>
          <w:rFonts w:ascii="Book Antiqua" w:eastAsia="Book Antiqua" w:hAnsi="Book Antiqua" w:cs="Book Antiqua"/>
        </w:rPr>
        <w:t xml:space="preserve">, click the “Re-upload” button and repeat steps </w:t>
      </w:r>
      <w:r w:rsidR="3772D5F1" w:rsidRPr="16134A7A">
        <w:rPr>
          <w:rFonts w:ascii="Book Antiqua" w:eastAsia="Book Antiqua" w:hAnsi="Book Antiqua" w:cs="Book Antiqua"/>
        </w:rPr>
        <w:t xml:space="preserve">1 - 3 </w:t>
      </w:r>
      <w:r w:rsidR="734A396A" w:rsidRPr="16134A7A">
        <w:rPr>
          <w:rFonts w:ascii="Book Antiqua" w:eastAsia="Book Antiqua" w:hAnsi="Book Antiqua" w:cs="Book Antiqua"/>
        </w:rPr>
        <w:t>with the preferred image file.</w:t>
      </w:r>
    </w:p>
    <w:p w14:paraId="6312F776" w14:textId="438CC4CF" w:rsidR="003E51BC" w:rsidRPr="002653B6" w:rsidRDefault="734A396A"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 xml:space="preserve">If the x-ray image and file name displayed is the image </w:t>
      </w:r>
      <w:r w:rsidR="6E9B6345" w:rsidRPr="16134A7A">
        <w:rPr>
          <w:rFonts w:ascii="Book Antiqua" w:eastAsia="Book Antiqua" w:hAnsi="Book Antiqua" w:cs="Book Antiqua"/>
        </w:rPr>
        <w:t>you want to s</w:t>
      </w:r>
      <w:r w:rsidR="4283DB8E" w:rsidRPr="16134A7A">
        <w:rPr>
          <w:rFonts w:ascii="Book Antiqua" w:eastAsia="Book Antiqua" w:hAnsi="Book Antiqua" w:cs="Book Antiqua"/>
        </w:rPr>
        <w:t xml:space="preserve">ubmit, click the “Submit” button and wait for the report </w:t>
      </w:r>
      <w:r w:rsidR="35F3662D" w:rsidRPr="16134A7A">
        <w:rPr>
          <w:rFonts w:ascii="Book Antiqua" w:eastAsia="Book Antiqua" w:hAnsi="Book Antiqua" w:cs="Book Antiqua"/>
        </w:rPr>
        <w:t xml:space="preserve">result </w:t>
      </w:r>
      <w:r w:rsidR="4283DB8E" w:rsidRPr="16134A7A">
        <w:rPr>
          <w:rFonts w:ascii="Book Antiqua" w:eastAsia="Book Antiqua" w:hAnsi="Book Antiqua" w:cs="Book Antiqua"/>
        </w:rPr>
        <w:t>to load.</w:t>
      </w:r>
    </w:p>
    <w:p w14:paraId="69AC42CE" w14:textId="77777777" w:rsidR="003E51BC" w:rsidRPr="00FD749E" w:rsidRDefault="4DE3B780" w:rsidP="16134A7A">
      <w:pPr>
        <w:spacing w:beforeAutospacing="1" w:afterAutospacing="1" w:line="276" w:lineRule="auto"/>
        <w:rPr>
          <w:rFonts w:ascii="Book Antiqua" w:eastAsia="Book Antiqua" w:hAnsi="Book Antiqua" w:cs="Book Antiqua"/>
        </w:rPr>
      </w:pPr>
      <w:r>
        <w:rPr>
          <w:noProof/>
        </w:rPr>
        <w:drawing>
          <wp:inline distT="0" distB="0" distL="0" distR="0" wp14:anchorId="391122CA" wp14:editId="61706F54">
            <wp:extent cx="5943600" cy="2990850"/>
            <wp:effectExtent l="0" t="0" r="0" b="0"/>
            <wp:docPr id="263985375" name="Picture 2639853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5DD0604C" w14:textId="6A7399D2" w:rsidR="003E51BC" w:rsidRPr="002653B6" w:rsidRDefault="1D78F880"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 xml:space="preserve">Once </w:t>
      </w:r>
      <w:proofErr w:type="spellStart"/>
      <w:r w:rsidRPr="16134A7A">
        <w:rPr>
          <w:rFonts w:ascii="Book Antiqua" w:eastAsia="Book Antiqua" w:hAnsi="Book Antiqua" w:cs="Book Antiqua"/>
        </w:rPr>
        <w:t>Medexer</w:t>
      </w:r>
      <w:proofErr w:type="spellEnd"/>
      <w:r w:rsidRPr="16134A7A">
        <w:rPr>
          <w:rFonts w:ascii="Book Antiqua" w:eastAsia="Book Antiqua" w:hAnsi="Book Antiqua" w:cs="Book Antiqua"/>
        </w:rPr>
        <w:t xml:space="preserve"> finishes processing your image submission, a report of the </w:t>
      </w:r>
      <w:r w:rsidR="331088C6" w:rsidRPr="16134A7A">
        <w:rPr>
          <w:rFonts w:ascii="Book Antiqua" w:eastAsia="Book Antiqua" w:hAnsi="Book Antiqua" w:cs="Book Antiqua"/>
        </w:rPr>
        <w:t xml:space="preserve">chest </w:t>
      </w:r>
      <w:r w:rsidRPr="16134A7A">
        <w:rPr>
          <w:rFonts w:ascii="Book Antiqua" w:eastAsia="Book Antiqua" w:hAnsi="Book Antiqua" w:cs="Book Antiqua"/>
        </w:rPr>
        <w:t>x-</w:t>
      </w:r>
      <w:r w:rsidR="18181166" w:rsidRPr="16134A7A">
        <w:rPr>
          <w:rFonts w:ascii="Book Antiqua" w:eastAsia="Book Antiqua" w:hAnsi="Book Antiqua" w:cs="Book Antiqua"/>
        </w:rPr>
        <w:t xml:space="preserve">ray </w:t>
      </w:r>
      <w:r w:rsidR="7AE836EB" w:rsidRPr="16134A7A">
        <w:rPr>
          <w:rFonts w:ascii="Book Antiqua" w:eastAsia="Book Antiqua" w:hAnsi="Book Antiqua" w:cs="Book Antiqua"/>
        </w:rPr>
        <w:t>result is displayed as shown in the image above.</w:t>
      </w:r>
      <w:r w:rsidR="525FAD0F" w:rsidRPr="16134A7A">
        <w:rPr>
          <w:rFonts w:ascii="Book Antiqua" w:eastAsia="Book Antiqua" w:hAnsi="Book Antiqua" w:cs="Book Antiqua"/>
        </w:rPr>
        <w:t xml:space="preserve"> The report contains the x-ray image, date and time of submission, detected result, and a </w:t>
      </w:r>
      <w:r w:rsidR="6F948251" w:rsidRPr="16134A7A">
        <w:rPr>
          <w:rFonts w:ascii="Book Antiqua" w:eastAsia="Book Antiqua" w:hAnsi="Book Antiqua" w:cs="Book Antiqua"/>
        </w:rPr>
        <w:t>friendly</w:t>
      </w:r>
      <w:r w:rsidR="525FAD0F" w:rsidRPr="16134A7A">
        <w:rPr>
          <w:rFonts w:ascii="Book Antiqua" w:eastAsia="Book Antiqua" w:hAnsi="Book Antiqua" w:cs="Book Antiqua"/>
        </w:rPr>
        <w:t xml:space="preserve"> </w:t>
      </w:r>
      <w:r w:rsidR="4053AB63" w:rsidRPr="16134A7A">
        <w:rPr>
          <w:rFonts w:ascii="Book Antiqua" w:eastAsia="Book Antiqua" w:hAnsi="Book Antiqua" w:cs="Book Antiqua"/>
        </w:rPr>
        <w:t>definition of the medical term.</w:t>
      </w:r>
    </w:p>
    <w:p w14:paraId="2ECB500A" w14:textId="3D3A54C0" w:rsidR="003E51BC" w:rsidRPr="002653B6" w:rsidRDefault="302528E1"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lastRenderedPageBreak/>
        <w:t xml:space="preserve">To save the report into your account, </w:t>
      </w:r>
      <w:r w:rsidR="206AD5AB" w:rsidRPr="16134A7A">
        <w:rPr>
          <w:rFonts w:ascii="Book Antiqua" w:eastAsia="Book Antiqua" w:hAnsi="Book Antiqua" w:cs="Book Antiqua"/>
        </w:rPr>
        <w:t>select the “Submit Report” button.</w:t>
      </w:r>
    </w:p>
    <w:p w14:paraId="48CA6CB2" w14:textId="77777777" w:rsidR="003E51BC" w:rsidRPr="00FD749E" w:rsidRDefault="4DE3B780" w:rsidP="16134A7A">
      <w:pPr>
        <w:spacing w:beforeAutospacing="1" w:afterAutospacing="1" w:line="276" w:lineRule="auto"/>
        <w:rPr>
          <w:rFonts w:ascii="Book Antiqua" w:eastAsia="Book Antiqua" w:hAnsi="Book Antiqua" w:cs="Book Antiqua"/>
        </w:rPr>
      </w:pPr>
      <w:r>
        <w:rPr>
          <w:noProof/>
        </w:rPr>
        <w:drawing>
          <wp:inline distT="0" distB="0" distL="0" distR="0" wp14:anchorId="316BE273" wp14:editId="12DB3610">
            <wp:extent cx="5943600" cy="2952750"/>
            <wp:effectExtent l="0" t="0" r="0" b="0"/>
            <wp:docPr id="1778584006" name="Picture 17785840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8B8B312" w14:textId="77777777" w:rsidR="003E51BC" w:rsidRPr="00FD749E" w:rsidRDefault="6AE6BA34"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A pop-up confirming the report submission with a report identification number will be displayed as shown in the image above.</w:t>
      </w:r>
    </w:p>
    <w:p w14:paraId="0D144BB0" w14:textId="51DA4C78" w:rsidR="003E51BC" w:rsidRPr="002653B6" w:rsidRDefault="6AE6BA34" w:rsidP="16134A7A">
      <w:pPr>
        <w:pStyle w:val="ListParagraph"/>
        <w:numPr>
          <w:ilvl w:val="0"/>
          <w:numId w:val="9"/>
        </w:numPr>
        <w:spacing w:beforeAutospacing="1" w:afterAutospacing="1" w:line="276" w:lineRule="auto"/>
        <w:ind w:firstLine="480"/>
        <w:rPr>
          <w:rFonts w:ascii="Book Antiqua" w:eastAsia="Book Antiqua" w:hAnsi="Book Antiqua" w:cs="Book Antiqua"/>
        </w:rPr>
      </w:pPr>
      <w:r w:rsidRPr="16134A7A">
        <w:rPr>
          <w:rFonts w:ascii="Book Antiqua" w:eastAsia="Book Antiqua" w:hAnsi="Book Antiqua" w:cs="Book Antiqua"/>
        </w:rPr>
        <w:t xml:space="preserve">Click </w:t>
      </w:r>
      <w:r w:rsidR="0ADB794E" w:rsidRPr="16134A7A">
        <w:rPr>
          <w:rFonts w:ascii="Book Antiqua" w:eastAsia="Book Antiqua" w:hAnsi="Book Antiqua" w:cs="Book Antiqua"/>
        </w:rPr>
        <w:t>the “OK” button to close the pop-up.</w:t>
      </w:r>
    </w:p>
    <w:p w14:paraId="5EA84659" w14:textId="77777777" w:rsidR="003E51BC" w:rsidRPr="00FD749E" w:rsidRDefault="4DE3B780" w:rsidP="16134A7A">
      <w:pPr>
        <w:spacing w:beforeAutospacing="1" w:afterAutospacing="1" w:line="276" w:lineRule="auto"/>
        <w:rPr>
          <w:rFonts w:ascii="Book Antiqua" w:eastAsia="Book Antiqua" w:hAnsi="Book Antiqua" w:cs="Book Antiqua"/>
        </w:rPr>
      </w:pPr>
      <w:r>
        <w:rPr>
          <w:noProof/>
        </w:rPr>
        <w:drawing>
          <wp:inline distT="0" distB="0" distL="0" distR="0" wp14:anchorId="7EB5C6F2" wp14:editId="1E9E2887">
            <wp:extent cx="5943600" cy="2952750"/>
            <wp:effectExtent l="0" t="0" r="0" b="0"/>
            <wp:docPr id="655376143" name="Picture 655376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789FBE80" w14:textId="77777777" w:rsidR="003E51BC" w:rsidRPr="00FD749E" w:rsidRDefault="00907F93" w:rsidP="002653B6">
      <w:pPr>
        <w:pStyle w:val="ListParagraph"/>
        <w:numPr>
          <w:ilvl w:val="0"/>
          <w:numId w:val="9"/>
        </w:numPr>
        <w:spacing w:beforeAutospacing="1" w:afterAutospacing="1" w:line="276" w:lineRule="auto"/>
        <w:ind w:firstLineChars="0"/>
        <w:rPr>
          <w:rFonts w:ascii="Book Antiqua" w:eastAsia="Book Antiqua" w:hAnsi="Book Antiqua" w:cs="Book Antiqua"/>
        </w:rPr>
      </w:pPr>
      <w:r w:rsidRPr="16134A7A">
        <w:rPr>
          <w:rFonts w:ascii="Book Antiqua" w:eastAsia="Book Antiqua" w:hAnsi="Book Antiqua" w:cs="Book Antiqua"/>
        </w:rPr>
        <w:t>After closing the report submission confirmation pop-up, you will be brought to the Dashboard with the newl</w:t>
      </w:r>
      <w:r w:rsidR="56819B60" w:rsidRPr="16134A7A">
        <w:rPr>
          <w:rFonts w:ascii="Book Antiqua" w:eastAsia="Book Antiqua" w:hAnsi="Book Antiqua" w:cs="Book Antiqua"/>
        </w:rPr>
        <w:t>y submitted report being displayed.</w:t>
      </w:r>
    </w:p>
    <w:p w14:paraId="235C27E4" w14:textId="77777777" w:rsidR="003E51BC" w:rsidRPr="00FD749E" w:rsidRDefault="3868002D" w:rsidP="16134A7A">
      <w:pPr>
        <w:spacing w:line="360" w:lineRule="auto"/>
      </w:pPr>
      <w:r>
        <w:t xml:space="preserve">By following these steps, you will have uploaded </w:t>
      </w:r>
      <w:r w:rsidR="2019C18C">
        <w:t xml:space="preserve">a chest x-ray image </w:t>
      </w:r>
      <w:r>
        <w:t xml:space="preserve">and </w:t>
      </w:r>
      <w:r w:rsidR="668D6B93">
        <w:t>received</w:t>
      </w:r>
      <w:r>
        <w:t xml:space="preserve"> a </w:t>
      </w:r>
      <w:r w:rsidR="4B981298">
        <w:t>report with a preliminary diagnosis to</w:t>
      </w:r>
      <w:r>
        <w:t xml:space="preserve"> your Med-X AI account.</w:t>
      </w:r>
    </w:p>
    <w:p w14:paraId="2173252E" w14:textId="77777777" w:rsidR="003E51BC" w:rsidRPr="00FD749E" w:rsidRDefault="003E51BC" w:rsidP="16134A7A">
      <w:pPr>
        <w:spacing w:line="360" w:lineRule="auto"/>
      </w:pPr>
    </w:p>
    <w:p w14:paraId="596616E6" w14:textId="77777777" w:rsidR="003E51BC" w:rsidRPr="00FD749E" w:rsidRDefault="003E51BC" w:rsidP="16134A7A">
      <w:pPr>
        <w:spacing w:line="360" w:lineRule="auto"/>
      </w:pPr>
    </w:p>
    <w:p w14:paraId="7ADFE58D" w14:textId="1EDFA181" w:rsidR="003E51BC" w:rsidRPr="002653B6" w:rsidRDefault="1CA72514" w:rsidP="002653B6">
      <w:pPr>
        <w:spacing w:line="360" w:lineRule="auto"/>
        <w:rPr>
          <w:b/>
          <w:bCs/>
          <w:sz w:val="28"/>
          <w:szCs w:val="28"/>
        </w:rPr>
      </w:pPr>
      <w:r w:rsidRPr="16134A7A">
        <w:rPr>
          <w:b/>
          <w:bCs/>
          <w:sz w:val="28"/>
          <w:szCs w:val="28"/>
        </w:rPr>
        <w:t>II. View Historical Reports</w:t>
      </w:r>
    </w:p>
    <w:p w14:paraId="7A763EA4" w14:textId="77777777" w:rsidR="003E51BC" w:rsidRPr="00FD749E" w:rsidRDefault="49107FFB" w:rsidP="16134A7A">
      <w:pPr>
        <w:spacing w:beforeAutospacing="1" w:afterAutospacing="1" w:line="276" w:lineRule="auto"/>
        <w:rPr>
          <w:rFonts w:ascii="Book Antiqua" w:eastAsia="Book Antiqua" w:hAnsi="Book Antiqua" w:cs="Book Antiqua"/>
          <w:sz w:val="28"/>
          <w:szCs w:val="28"/>
        </w:rPr>
      </w:pPr>
      <w:r>
        <w:rPr>
          <w:noProof/>
        </w:rPr>
        <w:drawing>
          <wp:inline distT="0" distB="0" distL="0" distR="0" wp14:anchorId="34858B33" wp14:editId="0239FA4C">
            <wp:extent cx="5943600" cy="2990850"/>
            <wp:effectExtent l="0" t="0" r="0" b="0"/>
            <wp:docPr id="1718672555" name="Picture 17186725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254E137D" w14:textId="77777777" w:rsidR="003E51BC" w:rsidRPr="00FD749E" w:rsidRDefault="502865B4" w:rsidP="16134A7A">
      <w:pPr>
        <w:pStyle w:val="ListParagraph"/>
        <w:numPr>
          <w:ilvl w:val="0"/>
          <w:numId w:val="8"/>
        </w:numPr>
        <w:spacing w:beforeAutospacing="1" w:afterAutospacing="1" w:line="276" w:lineRule="auto"/>
        <w:ind w:firstLine="480"/>
      </w:pPr>
      <w:r>
        <w:t>Click on the “Report” option on the right navigation menu to display the page as shown in the image above.</w:t>
      </w:r>
    </w:p>
    <w:p w14:paraId="3F4E6A44" w14:textId="77777777" w:rsidR="003E51BC" w:rsidRPr="00FD749E" w:rsidRDefault="28AFCFC7" w:rsidP="16134A7A">
      <w:pPr>
        <w:pStyle w:val="ListParagraph"/>
        <w:numPr>
          <w:ilvl w:val="0"/>
          <w:numId w:val="8"/>
        </w:numPr>
        <w:spacing w:beforeAutospacing="1" w:afterAutospacing="1" w:line="276" w:lineRule="auto"/>
        <w:ind w:firstLine="480"/>
      </w:pPr>
      <w:r>
        <w:t xml:space="preserve">A </w:t>
      </w:r>
      <w:proofErr w:type="spellStart"/>
      <w:r>
        <w:t>gallary</w:t>
      </w:r>
      <w:proofErr w:type="spellEnd"/>
      <w:r>
        <w:t xml:space="preserve"> of all historical reports associated with your personal account will be displayed. </w:t>
      </w:r>
      <w:r w:rsidR="480CEB4D">
        <w:t xml:space="preserve">Each report listed shows its chest x-ray </w:t>
      </w:r>
      <w:r w:rsidR="12C63368">
        <w:t>image, review status, report identification number, and result</w:t>
      </w:r>
      <w:r w:rsidR="6E525D6E">
        <w:t>.</w:t>
      </w:r>
      <w:r w:rsidR="2C50589A">
        <w:t xml:space="preserve"> Reports are listed in numerical order from least to greatest based on report ID.</w:t>
      </w:r>
    </w:p>
    <w:p w14:paraId="3E4F93F6" w14:textId="77777777" w:rsidR="003E51BC" w:rsidRPr="00FD749E" w:rsidRDefault="6B42E656" w:rsidP="16134A7A">
      <w:pPr>
        <w:pStyle w:val="ListParagraph"/>
        <w:numPr>
          <w:ilvl w:val="0"/>
          <w:numId w:val="8"/>
        </w:numPr>
        <w:spacing w:beforeAutospacing="1" w:afterAutospacing="1" w:line="276" w:lineRule="auto"/>
        <w:ind w:firstLine="480"/>
      </w:pPr>
      <w:r>
        <w:t xml:space="preserve">The numbers below the listed reports represent the current and total </w:t>
      </w:r>
      <w:r w:rsidR="337368A8">
        <w:t>number of pages for the report gallery.</w:t>
      </w:r>
    </w:p>
    <w:p w14:paraId="0DEC155E" w14:textId="77777777" w:rsidR="003E51BC" w:rsidRPr="00FD749E" w:rsidRDefault="6E525D6E" w:rsidP="16134A7A">
      <w:pPr>
        <w:pStyle w:val="ListParagraph"/>
        <w:numPr>
          <w:ilvl w:val="1"/>
          <w:numId w:val="8"/>
        </w:numPr>
        <w:spacing w:beforeAutospacing="1" w:afterAutospacing="1" w:line="276" w:lineRule="auto"/>
        <w:ind w:firstLine="480"/>
      </w:pPr>
      <w:r>
        <w:t xml:space="preserve">To view more reports that are not shown on the first </w:t>
      </w:r>
      <w:r w:rsidR="015AD320">
        <w:t>gallery page, select “Next</w:t>
      </w:r>
      <w:r w:rsidR="3C56FB47">
        <w:t>” up to the maximum page number.</w:t>
      </w:r>
    </w:p>
    <w:p w14:paraId="34FC7830" w14:textId="77777777" w:rsidR="003E51BC" w:rsidRPr="00FD749E" w:rsidRDefault="3C56FB47" w:rsidP="16134A7A">
      <w:pPr>
        <w:pStyle w:val="ListParagraph"/>
        <w:numPr>
          <w:ilvl w:val="1"/>
          <w:numId w:val="8"/>
        </w:numPr>
        <w:spacing w:beforeAutospacing="1" w:afterAutospacing="1" w:line="276" w:lineRule="auto"/>
        <w:ind w:firstLine="480"/>
      </w:pPr>
      <w:r>
        <w:t xml:space="preserve">To view </w:t>
      </w:r>
      <w:r w:rsidR="09B7C425">
        <w:t>previous pages on the report gallery, select “</w:t>
      </w:r>
      <w:r w:rsidR="2541DABB">
        <w:t>Previous” down to “1”</w:t>
      </w:r>
    </w:p>
    <w:p w14:paraId="549B9663" w14:textId="77777777" w:rsidR="003E51BC" w:rsidRPr="00FD749E" w:rsidRDefault="2541DABB" w:rsidP="16134A7A">
      <w:pPr>
        <w:pStyle w:val="ListParagraph"/>
        <w:numPr>
          <w:ilvl w:val="0"/>
          <w:numId w:val="8"/>
        </w:numPr>
        <w:spacing w:beforeAutospacing="1" w:afterAutospacing="1" w:line="276" w:lineRule="auto"/>
        <w:ind w:firstLine="480"/>
      </w:pPr>
      <w:r>
        <w:t>To view more details about a report, select any of the reports displayed in the gallery list.</w:t>
      </w:r>
    </w:p>
    <w:p w14:paraId="6FE542B5" w14:textId="77777777" w:rsidR="003E51BC" w:rsidRPr="00FD749E" w:rsidRDefault="003E51BC" w:rsidP="16134A7A">
      <w:pPr>
        <w:spacing w:beforeAutospacing="1" w:afterAutospacing="1" w:line="276" w:lineRule="auto"/>
      </w:pPr>
    </w:p>
    <w:p w14:paraId="493D056D" w14:textId="77777777" w:rsidR="003E51BC" w:rsidRPr="00FD749E" w:rsidRDefault="5D2FC85E" w:rsidP="16134A7A">
      <w:pPr>
        <w:spacing w:beforeAutospacing="1" w:afterAutospacing="1" w:line="276" w:lineRule="auto"/>
        <w:rPr>
          <w:rFonts w:ascii="Book Antiqua" w:eastAsia="Book Antiqua" w:hAnsi="Book Antiqua" w:cs="Book Antiqua"/>
        </w:rPr>
      </w:pPr>
      <w:r>
        <w:rPr>
          <w:noProof/>
        </w:rPr>
        <w:lastRenderedPageBreak/>
        <w:drawing>
          <wp:inline distT="0" distB="0" distL="0" distR="0" wp14:anchorId="0543F620" wp14:editId="1B45EC2B">
            <wp:extent cx="5943600" cy="2981325"/>
            <wp:effectExtent l="0" t="0" r="0" b="0"/>
            <wp:docPr id="1569080367" name="Picture 15690803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5060130" w14:textId="77777777" w:rsidR="003E51BC" w:rsidRPr="00FD749E" w:rsidRDefault="33B63924" w:rsidP="16134A7A">
      <w:pPr>
        <w:pStyle w:val="ListParagraph"/>
        <w:numPr>
          <w:ilvl w:val="0"/>
          <w:numId w:val="8"/>
        </w:numPr>
        <w:spacing w:beforeAutospacing="1" w:afterAutospacing="1" w:line="276" w:lineRule="auto"/>
        <w:ind w:firstLine="480"/>
      </w:pPr>
      <w:r>
        <w:t xml:space="preserve">Once selected, </w:t>
      </w:r>
      <w:r w:rsidR="6285456C">
        <w:t xml:space="preserve">a detailed report page </w:t>
      </w:r>
      <w:r w:rsidR="28AC39DB">
        <w:t>like</w:t>
      </w:r>
      <w:r w:rsidR="6285456C">
        <w:t xml:space="preserve"> the image above will be displayed.</w:t>
      </w:r>
    </w:p>
    <w:p w14:paraId="12685912" w14:textId="77777777" w:rsidR="003E51BC" w:rsidRPr="00FD749E" w:rsidRDefault="04E67EFB" w:rsidP="16134A7A">
      <w:pPr>
        <w:spacing w:beforeAutospacing="1" w:afterAutospacing="1" w:line="276" w:lineRule="auto"/>
      </w:pPr>
      <w:r>
        <w:t>By following these steps, you will have navigated through your historical reports.</w:t>
      </w:r>
    </w:p>
    <w:p w14:paraId="0928B1A6" w14:textId="77777777" w:rsidR="002653B6" w:rsidRPr="00FD749E" w:rsidRDefault="002653B6" w:rsidP="16134A7A">
      <w:pPr>
        <w:spacing w:beforeAutospacing="1" w:afterAutospacing="1" w:line="276" w:lineRule="auto"/>
        <w:rPr>
          <w:rFonts w:eastAsia="Times New Roman" w:cs="Times New Roman"/>
          <w:b/>
          <w:bCs/>
          <w:sz w:val="28"/>
          <w:szCs w:val="28"/>
        </w:rPr>
      </w:pPr>
    </w:p>
    <w:p w14:paraId="3C5B39C2" w14:textId="7933E4E6" w:rsidR="003E51BC" w:rsidRPr="002653B6" w:rsidRDefault="5D2FC85E" w:rsidP="002653B6">
      <w:pPr>
        <w:spacing w:line="360" w:lineRule="auto"/>
        <w:rPr>
          <w:b/>
          <w:bCs/>
          <w:sz w:val="28"/>
          <w:szCs w:val="28"/>
        </w:rPr>
      </w:pPr>
      <w:r w:rsidRPr="16134A7A">
        <w:rPr>
          <w:b/>
          <w:bCs/>
          <w:sz w:val="28"/>
          <w:szCs w:val="28"/>
        </w:rPr>
        <w:t>III. Print or Download Report</w:t>
      </w:r>
    </w:p>
    <w:p w14:paraId="12C394BB" w14:textId="77777777" w:rsidR="003E51BC" w:rsidRPr="00FD749E" w:rsidRDefault="4A0A79D4" w:rsidP="16134A7A">
      <w:pPr>
        <w:spacing w:beforeAutospacing="1" w:afterAutospacing="1" w:line="276" w:lineRule="auto"/>
        <w:rPr>
          <w:rFonts w:ascii="Times New Roman" w:eastAsia="Times New Roman" w:hAnsi="Times New Roman" w:cs="Times New Roman"/>
          <w:color w:val="000000" w:themeColor="text1"/>
          <w:sz w:val="28"/>
          <w:szCs w:val="28"/>
        </w:rPr>
      </w:pPr>
      <w:r>
        <w:rPr>
          <w:noProof/>
        </w:rPr>
        <w:drawing>
          <wp:inline distT="0" distB="0" distL="0" distR="0" wp14:anchorId="6481DD1D" wp14:editId="650C98A2">
            <wp:extent cx="5943600" cy="2981325"/>
            <wp:effectExtent l="0" t="0" r="0" b="0"/>
            <wp:docPr id="1067580210" name="Picture 10675802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742D87D2" w14:textId="77777777" w:rsidR="003E51BC" w:rsidRPr="00FD749E" w:rsidRDefault="67BE5FF3" w:rsidP="16134A7A">
      <w:pPr>
        <w:pStyle w:val="ListParagraph"/>
        <w:numPr>
          <w:ilvl w:val="0"/>
          <w:numId w:val="7"/>
        </w:numPr>
        <w:spacing w:beforeAutospacing="1" w:afterAutospacing="1" w:line="276" w:lineRule="auto"/>
        <w:ind w:firstLine="480"/>
      </w:pPr>
      <w:r>
        <w:t xml:space="preserve">To print or download a report, first reach </w:t>
      </w:r>
      <w:r w:rsidR="0CBB4FA1">
        <w:t>a detailed re</w:t>
      </w:r>
      <w:r w:rsidR="38102E94">
        <w:t>sult</w:t>
      </w:r>
      <w:r w:rsidR="0CBB4FA1">
        <w:t xml:space="preserve"> page </w:t>
      </w:r>
      <w:r w:rsidR="5759081C">
        <w:t xml:space="preserve">like </w:t>
      </w:r>
      <w:r w:rsidR="0CBB4FA1">
        <w:t>the image a</w:t>
      </w:r>
      <w:r w:rsidR="0C613779">
        <w:t xml:space="preserve">bove </w:t>
      </w:r>
      <w:r w:rsidR="23C7A40A">
        <w:t>by</w:t>
      </w:r>
      <w:r w:rsidR="0C613779">
        <w:t xml:space="preserve"> selecting a repor</w:t>
      </w:r>
      <w:r w:rsidR="5E017A8A">
        <w:t>t.</w:t>
      </w:r>
    </w:p>
    <w:p w14:paraId="11C084D8" w14:textId="77777777" w:rsidR="003E51BC" w:rsidRPr="00FD749E" w:rsidRDefault="72DCE5D6" w:rsidP="16134A7A">
      <w:pPr>
        <w:pStyle w:val="ListParagraph"/>
        <w:numPr>
          <w:ilvl w:val="0"/>
          <w:numId w:val="7"/>
        </w:numPr>
        <w:spacing w:beforeAutospacing="1" w:afterAutospacing="1" w:line="276" w:lineRule="auto"/>
        <w:ind w:firstLine="480"/>
      </w:pPr>
      <w:r>
        <w:lastRenderedPageBreak/>
        <w:t>Click the “Print Report” button located by the bottom right of the page.</w:t>
      </w:r>
    </w:p>
    <w:p w14:paraId="390822B5" w14:textId="2253BF7E" w:rsidR="003E51BC" w:rsidRPr="00FD749E" w:rsidRDefault="7B21CD78" w:rsidP="16134A7A">
      <w:pPr>
        <w:pStyle w:val="ListParagraph"/>
        <w:numPr>
          <w:ilvl w:val="0"/>
          <w:numId w:val="7"/>
        </w:numPr>
        <w:spacing w:beforeAutospacing="1" w:afterAutospacing="1" w:line="276" w:lineRule="auto"/>
        <w:ind w:firstLine="480"/>
      </w:pPr>
      <w:r>
        <w:t>A print pop-up window would then be displayed by your device.</w:t>
      </w:r>
      <w:r w:rsidR="76EF4743">
        <w:t xml:space="preserve"> The preview should look similar to the PDF </w:t>
      </w:r>
      <w:r w:rsidR="35B01FB5">
        <w:t xml:space="preserve">report </w:t>
      </w:r>
      <w:r w:rsidR="76EF4743">
        <w:t>image below.</w:t>
      </w:r>
    </w:p>
    <w:p w14:paraId="0CC2CF6A" w14:textId="01E6013F" w:rsidR="003E51BC" w:rsidRPr="002653B6" w:rsidRDefault="76EF4743" w:rsidP="16134A7A">
      <w:pPr>
        <w:spacing w:beforeAutospacing="1" w:afterAutospacing="1" w:line="276" w:lineRule="auto"/>
        <w:rPr>
          <w:rFonts w:ascii="Times New Roman" w:eastAsia="Times New Roman" w:hAnsi="Times New Roman" w:cs="Times New Roman"/>
          <w:color w:val="000000" w:themeColor="text1"/>
          <w:sz w:val="28"/>
          <w:szCs w:val="28"/>
        </w:rPr>
      </w:pPr>
      <w:r>
        <w:rPr>
          <w:noProof/>
        </w:rPr>
        <w:drawing>
          <wp:inline distT="0" distB="0" distL="0" distR="0" wp14:anchorId="2F486102" wp14:editId="7CCC9B73">
            <wp:extent cx="4067175" cy="5741894"/>
            <wp:effectExtent l="152400" t="152400" r="219075" b="220980"/>
            <wp:docPr id="1905617359" name="Picture 1905617359"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a:stretch>
                      <a:fillRect/>
                    </a:stretch>
                  </pic:blipFill>
                  <pic:spPr>
                    <a:xfrm>
                      <a:off x="0" y="0"/>
                      <a:ext cx="4070247" cy="574623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9BC457" w14:textId="77777777" w:rsidR="003E51BC" w:rsidRPr="00FD749E" w:rsidRDefault="446B64A0" w:rsidP="16134A7A">
      <w:pPr>
        <w:pStyle w:val="ListParagraph"/>
        <w:numPr>
          <w:ilvl w:val="0"/>
          <w:numId w:val="7"/>
        </w:numPr>
        <w:spacing w:beforeAutospacing="1" w:afterAutospacing="1" w:line="276" w:lineRule="auto"/>
        <w:ind w:firstLine="480"/>
      </w:pPr>
      <w:r>
        <w:t>To print, make sure the destination is set to your printer and selec</w:t>
      </w:r>
      <w:r w:rsidR="3C955D5C">
        <w:t xml:space="preserve">t a print button. </w:t>
      </w:r>
      <w:r w:rsidR="62CC0244">
        <w:t>Your printer should then produce a physical copy of the report.</w:t>
      </w:r>
    </w:p>
    <w:p w14:paraId="7AC8053C" w14:textId="77777777" w:rsidR="003E51BC" w:rsidRPr="00FD749E" w:rsidRDefault="62CC0244" w:rsidP="16134A7A">
      <w:pPr>
        <w:pStyle w:val="ListParagraph"/>
        <w:numPr>
          <w:ilvl w:val="0"/>
          <w:numId w:val="7"/>
        </w:numPr>
        <w:spacing w:beforeAutospacing="1" w:afterAutospacing="1" w:line="276" w:lineRule="auto"/>
        <w:ind w:firstLine="480"/>
      </w:pPr>
      <w:r>
        <w:t>To download, make sure the destination is set to “Save as PDF”</w:t>
      </w:r>
      <w:r w:rsidR="69DCB84C">
        <w:t xml:space="preserve"> and </w:t>
      </w:r>
      <w:r w:rsidR="2ABBD194">
        <w:t>select a save button. You will also be asked to choose a location in your device to save the PDF report file.</w:t>
      </w:r>
    </w:p>
    <w:p w14:paraId="667DC183" w14:textId="77777777" w:rsidR="003E51BC" w:rsidRPr="00FD749E" w:rsidRDefault="44BFB74E" w:rsidP="16134A7A">
      <w:pPr>
        <w:spacing w:beforeAutospacing="1" w:afterAutospacing="1" w:line="276" w:lineRule="auto"/>
      </w:pPr>
      <w:r>
        <w:t>By following these steps, you will have printed or downloaded one of your chest x-ray reports.</w:t>
      </w:r>
    </w:p>
    <w:p w14:paraId="17EF7F6E" w14:textId="77777777" w:rsidR="003E51BC" w:rsidRPr="00FD749E" w:rsidRDefault="003E51BC" w:rsidP="16134A7A">
      <w:pPr>
        <w:spacing w:beforeAutospacing="1" w:afterAutospacing="1" w:line="276" w:lineRule="auto"/>
        <w:rPr>
          <w:rFonts w:eastAsia="Times New Roman" w:cs="Times New Roman"/>
          <w:b/>
          <w:bCs/>
          <w:sz w:val="28"/>
          <w:szCs w:val="28"/>
        </w:rPr>
      </w:pPr>
    </w:p>
    <w:p w14:paraId="25883AFC" w14:textId="6FCA7166" w:rsidR="003E51BC" w:rsidRDefault="6C536756" w:rsidP="002653B6">
      <w:pPr>
        <w:spacing w:line="360" w:lineRule="auto"/>
        <w:rPr>
          <w:b/>
          <w:bCs/>
          <w:sz w:val="28"/>
          <w:szCs w:val="28"/>
        </w:rPr>
      </w:pPr>
      <w:r w:rsidRPr="16134A7A">
        <w:rPr>
          <w:b/>
          <w:bCs/>
          <w:sz w:val="28"/>
          <w:szCs w:val="28"/>
        </w:rPr>
        <w:t>I</w:t>
      </w:r>
      <w:r w:rsidR="4FA95B57" w:rsidRPr="16134A7A">
        <w:rPr>
          <w:b/>
          <w:bCs/>
          <w:sz w:val="28"/>
          <w:szCs w:val="28"/>
        </w:rPr>
        <w:t>V</w:t>
      </w:r>
      <w:r w:rsidRPr="16134A7A">
        <w:rPr>
          <w:b/>
          <w:bCs/>
          <w:sz w:val="28"/>
          <w:szCs w:val="28"/>
        </w:rPr>
        <w:t>. Review and Update Report</w:t>
      </w:r>
    </w:p>
    <w:p w14:paraId="3222C430" w14:textId="77777777" w:rsidR="002653B6" w:rsidRPr="002653B6" w:rsidRDefault="002653B6" w:rsidP="002653B6">
      <w:pPr>
        <w:spacing w:line="360" w:lineRule="auto"/>
        <w:rPr>
          <w:b/>
          <w:bCs/>
          <w:sz w:val="28"/>
          <w:szCs w:val="28"/>
        </w:rPr>
      </w:pPr>
    </w:p>
    <w:p w14:paraId="764BA053" w14:textId="77777777" w:rsidR="003E51BC" w:rsidRPr="00FD749E" w:rsidRDefault="64E0864F" w:rsidP="16134A7A">
      <w:pPr>
        <w:spacing w:beforeAutospacing="1" w:afterAutospacing="1" w:line="276" w:lineRule="auto"/>
      </w:pPr>
      <w:r>
        <w:t>In order to verify reports, a doctor must view the report</w:t>
      </w:r>
      <w:r w:rsidR="292A37A3">
        <w:t xml:space="preserve"> and may leave a comment for the patient. The following steps guide a </w:t>
      </w:r>
      <w:r w:rsidR="16AF1293">
        <w:t xml:space="preserve">medical professional on how to review </w:t>
      </w:r>
      <w:r w:rsidR="3AA2AE25">
        <w:t xml:space="preserve">reports, which allows for quick and easy connection </w:t>
      </w:r>
      <w:r w:rsidR="7585E857">
        <w:t>with their patients.</w:t>
      </w:r>
    </w:p>
    <w:p w14:paraId="4E5274A1" w14:textId="77777777" w:rsidR="003E51BC" w:rsidRPr="00FD749E" w:rsidRDefault="003E51BC" w:rsidP="16134A7A">
      <w:pPr>
        <w:spacing w:beforeAutospacing="1" w:afterAutospacing="1" w:line="276" w:lineRule="auto"/>
        <w:rPr>
          <w:rFonts w:eastAsia="Times New Roman" w:cs="Times New Roman"/>
          <w:b/>
          <w:bCs/>
          <w:sz w:val="28"/>
          <w:szCs w:val="28"/>
        </w:rPr>
      </w:pPr>
    </w:p>
    <w:p w14:paraId="4C5134A8" w14:textId="77777777" w:rsidR="003E51BC" w:rsidRPr="00FD749E" w:rsidRDefault="72C42C14" w:rsidP="16134A7A">
      <w:pPr>
        <w:pStyle w:val="Heading5"/>
        <w:rPr>
          <w:color w:val="B5A7F7"/>
        </w:rPr>
      </w:pPr>
      <w:r w:rsidRPr="16134A7A">
        <w:rPr>
          <w:color w:val="B5A7F7"/>
        </w:rPr>
        <w:t>Doctor</w:t>
      </w:r>
    </w:p>
    <w:p w14:paraId="625DE7A6" w14:textId="77777777" w:rsidR="003E51BC" w:rsidRPr="00FD749E" w:rsidRDefault="164F68CF" w:rsidP="16134A7A">
      <w:pPr>
        <w:spacing w:beforeAutospacing="1" w:afterAutospacing="1" w:line="276" w:lineRule="auto"/>
        <w:rPr>
          <w:rFonts w:ascii="Book Antiqua" w:eastAsia="Book Antiqua" w:hAnsi="Book Antiqua" w:cs="Book Antiqua"/>
          <w:sz w:val="28"/>
          <w:szCs w:val="28"/>
        </w:rPr>
      </w:pPr>
      <w:r>
        <w:rPr>
          <w:noProof/>
        </w:rPr>
        <w:drawing>
          <wp:inline distT="0" distB="0" distL="0" distR="0" wp14:anchorId="50B3C6B6" wp14:editId="1BDB0591">
            <wp:extent cx="5943600" cy="2971800"/>
            <wp:effectExtent l="0" t="0" r="0" b="0"/>
            <wp:docPr id="2106509816" name="Picture 21065098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8CA43F" w14:textId="77777777" w:rsidR="003E51BC" w:rsidRPr="00FD749E" w:rsidRDefault="3F457F1D" w:rsidP="16134A7A">
      <w:pPr>
        <w:pStyle w:val="ListParagraph"/>
        <w:numPr>
          <w:ilvl w:val="0"/>
          <w:numId w:val="1"/>
        </w:numPr>
        <w:spacing w:beforeAutospacing="1" w:afterAutospacing="1" w:line="276" w:lineRule="auto"/>
        <w:ind w:firstLine="480"/>
      </w:pPr>
      <w:r>
        <w:t>To review or update a report, first reach a detailed result page like the image above by selecting a report in the Report gallery or from the search bar.</w:t>
      </w:r>
    </w:p>
    <w:p w14:paraId="7985CFA9" w14:textId="77777777" w:rsidR="003E51BC" w:rsidRPr="00FD749E" w:rsidRDefault="775B9222" w:rsidP="16134A7A">
      <w:pPr>
        <w:pStyle w:val="ListParagraph"/>
        <w:numPr>
          <w:ilvl w:val="0"/>
          <w:numId w:val="1"/>
        </w:numPr>
        <w:spacing w:beforeAutospacing="1" w:afterAutospacing="1" w:line="276" w:lineRule="auto"/>
        <w:ind w:firstLine="480"/>
      </w:pPr>
      <w:r>
        <w:t>To leave a note for the patient, select the text box below “Medical Practitioner’s Comment” and enter a message.</w:t>
      </w:r>
    </w:p>
    <w:p w14:paraId="1D7C913D" w14:textId="77777777" w:rsidR="003E51BC" w:rsidRPr="00FD749E" w:rsidRDefault="71C81F03" w:rsidP="16134A7A">
      <w:pPr>
        <w:pStyle w:val="ListParagraph"/>
        <w:numPr>
          <w:ilvl w:val="0"/>
          <w:numId w:val="1"/>
        </w:numPr>
        <w:spacing w:beforeAutospacing="1" w:afterAutospacing="1" w:line="276" w:lineRule="auto"/>
        <w:ind w:firstLine="480"/>
      </w:pPr>
      <w:r>
        <w:t>To update the report and notify the patient that the report has been reviewed, select the “Update Report” button located by the botto</w:t>
      </w:r>
      <w:r w:rsidR="2ABBD6DA">
        <w:t>m right of the page</w:t>
      </w:r>
      <w:r>
        <w:t>.</w:t>
      </w:r>
    </w:p>
    <w:p w14:paraId="4EDC9AF7" w14:textId="77777777" w:rsidR="003E51BC" w:rsidRPr="00FD749E" w:rsidRDefault="4AAB928D" w:rsidP="16134A7A">
      <w:pPr>
        <w:pStyle w:val="ListParagraph"/>
        <w:numPr>
          <w:ilvl w:val="0"/>
          <w:numId w:val="1"/>
        </w:numPr>
        <w:spacing w:beforeAutospacing="1" w:afterAutospacing="1" w:line="276" w:lineRule="auto"/>
        <w:ind w:firstLine="480"/>
      </w:pPr>
      <w:r>
        <w:t xml:space="preserve">Once selected, a pop-up message is displayed to </w:t>
      </w:r>
      <w:r w:rsidR="573EB8AA">
        <w:t>confirm that the report has been updated as shown in the image below.</w:t>
      </w:r>
    </w:p>
    <w:p w14:paraId="0031CC5A" w14:textId="77777777" w:rsidR="003E51BC" w:rsidRDefault="7A093D7D" w:rsidP="16134A7A">
      <w:pPr>
        <w:pStyle w:val="ListParagraph"/>
        <w:numPr>
          <w:ilvl w:val="0"/>
          <w:numId w:val="1"/>
        </w:numPr>
        <w:spacing w:beforeAutospacing="1" w:afterAutospacing="1" w:line="276" w:lineRule="auto"/>
        <w:ind w:firstLine="480"/>
      </w:pPr>
      <w:r>
        <w:t>Click “OK” to close the pop-up message.</w:t>
      </w:r>
    </w:p>
    <w:p w14:paraId="68BC93CD" w14:textId="44969A03" w:rsidR="002653B6" w:rsidRPr="00FD749E" w:rsidRDefault="002653B6" w:rsidP="002653B6">
      <w:pPr>
        <w:spacing w:beforeAutospacing="1" w:afterAutospacing="1" w:line="276" w:lineRule="auto"/>
      </w:pPr>
      <w:r>
        <w:rPr>
          <w:noProof/>
        </w:rPr>
        <w:lastRenderedPageBreak/>
        <w:drawing>
          <wp:inline distT="0" distB="0" distL="0" distR="0" wp14:anchorId="50AB3C01" wp14:editId="4F7131F6">
            <wp:extent cx="5943600" cy="3324225"/>
            <wp:effectExtent l="0" t="0" r="0" b="9525"/>
            <wp:docPr id="43994881" name="Picture 439948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11794B46" w14:textId="77777777" w:rsidR="003E51BC" w:rsidRPr="00FD749E" w:rsidRDefault="573EB8AA" w:rsidP="16134A7A">
      <w:pPr>
        <w:spacing w:beforeAutospacing="1" w:afterAutospacing="1" w:line="276" w:lineRule="auto"/>
      </w:pPr>
      <w:r>
        <w:t>By following these steps, you will have reviewed and comment</w:t>
      </w:r>
      <w:r w:rsidR="56E252B7">
        <w:t>ed on</w:t>
      </w:r>
      <w:r>
        <w:t xml:space="preserve"> one of your </w:t>
      </w:r>
      <w:r w:rsidR="7F8766C6">
        <w:t xml:space="preserve">patient’s </w:t>
      </w:r>
      <w:r>
        <w:t>chest x-ray reports.</w:t>
      </w:r>
    </w:p>
    <w:p w14:paraId="75498735" w14:textId="77777777" w:rsidR="003E51BC" w:rsidRPr="00FD749E" w:rsidRDefault="003E51BC" w:rsidP="16134A7A">
      <w:pPr>
        <w:spacing w:beforeAutospacing="1" w:afterAutospacing="1" w:line="276" w:lineRule="auto"/>
      </w:pPr>
    </w:p>
    <w:p w14:paraId="20D4EF1A" w14:textId="0B1BCFDC" w:rsidR="003E51BC" w:rsidRPr="00FD749E" w:rsidRDefault="003E51BC" w:rsidP="16134A7A">
      <w:pPr>
        <w:spacing w:beforeAutospacing="1" w:afterAutospacing="1" w:line="276" w:lineRule="auto"/>
        <w:rPr>
          <w:rFonts w:ascii="Book Antiqua" w:eastAsia="Book Antiqua" w:hAnsi="Book Antiqua" w:cs="Book Antiqua"/>
          <w:sz w:val="28"/>
          <w:szCs w:val="28"/>
        </w:rPr>
      </w:pPr>
    </w:p>
    <w:p w14:paraId="23E58540" w14:textId="77777777" w:rsidR="003E51BC" w:rsidRPr="00FD749E" w:rsidRDefault="003E51BC" w:rsidP="16134A7A">
      <w:pPr>
        <w:spacing w:beforeAutospacing="1" w:afterAutospacing="1" w:line="276" w:lineRule="auto"/>
        <w:rPr>
          <w:rFonts w:eastAsia="Times New Roman" w:cs="Times New Roman"/>
          <w:b/>
          <w:bCs/>
          <w:sz w:val="28"/>
          <w:szCs w:val="28"/>
        </w:rPr>
      </w:pPr>
    </w:p>
    <w:p w14:paraId="3735A2B2" w14:textId="77777777" w:rsidR="003E51BC" w:rsidRPr="00FD749E" w:rsidRDefault="003E51BC" w:rsidP="16134A7A">
      <w:pPr>
        <w:spacing w:beforeAutospacing="1" w:afterAutospacing="1" w:line="276" w:lineRule="auto"/>
        <w:rPr>
          <w:rFonts w:eastAsia="Times New Roman" w:cs="Times New Roman"/>
          <w:b/>
          <w:bCs/>
          <w:sz w:val="28"/>
          <w:szCs w:val="28"/>
        </w:rPr>
      </w:pPr>
    </w:p>
    <w:p w14:paraId="05803D5A" w14:textId="77777777" w:rsidR="003E51BC" w:rsidRPr="00FD749E" w:rsidRDefault="003E51BC" w:rsidP="003E51BC">
      <w:pPr>
        <w:pStyle w:val="Heading1"/>
      </w:pPr>
    </w:p>
    <w:p w14:paraId="23BE647D" w14:textId="77777777" w:rsidR="16134A7A" w:rsidRDefault="16134A7A" w:rsidP="16134A7A">
      <w:pPr>
        <w:pStyle w:val="Heading1"/>
      </w:pPr>
    </w:p>
    <w:p w14:paraId="220D309F" w14:textId="77777777" w:rsidR="002653B6" w:rsidRDefault="002653B6" w:rsidP="002653B6"/>
    <w:p w14:paraId="2C5ACEE5" w14:textId="77777777" w:rsidR="002653B6" w:rsidRDefault="002653B6" w:rsidP="002653B6"/>
    <w:p w14:paraId="07624AB5" w14:textId="77777777" w:rsidR="002653B6" w:rsidRDefault="002653B6" w:rsidP="002653B6"/>
    <w:p w14:paraId="7587E046" w14:textId="77777777" w:rsidR="002653B6" w:rsidRDefault="002653B6" w:rsidP="002653B6"/>
    <w:p w14:paraId="2647AD3D" w14:textId="77777777" w:rsidR="002653B6" w:rsidRDefault="002653B6" w:rsidP="002653B6"/>
    <w:p w14:paraId="40D23747" w14:textId="77777777" w:rsidR="002653B6" w:rsidRDefault="002653B6" w:rsidP="002653B6"/>
    <w:p w14:paraId="0EB8BDFA" w14:textId="77777777" w:rsidR="002653B6" w:rsidRDefault="002653B6" w:rsidP="002653B6"/>
    <w:p w14:paraId="650E91AD" w14:textId="77777777" w:rsidR="002653B6" w:rsidRPr="002653B6" w:rsidRDefault="002653B6" w:rsidP="002653B6"/>
    <w:p w14:paraId="03266CB7" w14:textId="77777777" w:rsidR="002653B6" w:rsidRDefault="002653B6" w:rsidP="0084629E">
      <w:pPr>
        <w:pStyle w:val="Heading1"/>
      </w:pPr>
    </w:p>
    <w:p w14:paraId="5A21CB20" w14:textId="7AF77A94" w:rsidR="0084629E" w:rsidRDefault="68453276" w:rsidP="0084629E">
      <w:pPr>
        <w:pStyle w:val="Heading1"/>
      </w:pPr>
      <w:r>
        <w:t>Contact information</w:t>
      </w:r>
    </w:p>
    <w:p w14:paraId="5D7A81E9" w14:textId="77777777" w:rsidR="0084629E" w:rsidRDefault="0084629E" w:rsidP="0084629E"/>
    <w:p w14:paraId="3FD6A814" w14:textId="77777777" w:rsidR="0084629E" w:rsidRPr="0029520D" w:rsidRDefault="0084629E" w:rsidP="0084629E">
      <w:pPr>
        <w:rPr>
          <w:sz w:val="36"/>
          <w:szCs w:val="36"/>
        </w:rPr>
      </w:pPr>
    </w:p>
    <w:p w14:paraId="28FAD857" w14:textId="77777777" w:rsidR="0084629E" w:rsidRPr="0029520D" w:rsidRDefault="0084629E" w:rsidP="0084629E">
      <w:pPr>
        <w:rPr>
          <w:sz w:val="36"/>
          <w:szCs w:val="36"/>
        </w:rPr>
      </w:pPr>
      <w:r w:rsidRPr="0029520D">
        <w:rPr>
          <w:sz w:val="36"/>
          <w:szCs w:val="36"/>
        </w:rPr>
        <w:t>Date:</w:t>
      </w:r>
      <w:r>
        <w:rPr>
          <w:sz w:val="36"/>
          <w:szCs w:val="36"/>
        </w:rPr>
        <w:t xml:space="preserve"> May 8, </w:t>
      </w:r>
      <w:r w:rsidRPr="0029520D">
        <w:rPr>
          <w:sz w:val="36"/>
          <w:szCs w:val="36"/>
        </w:rPr>
        <w:t>202</w:t>
      </w:r>
      <w:r>
        <w:rPr>
          <w:sz w:val="36"/>
          <w:szCs w:val="36"/>
        </w:rPr>
        <w:t>4</w:t>
      </w:r>
    </w:p>
    <w:p w14:paraId="3A4A499D" w14:textId="77777777" w:rsidR="0084629E" w:rsidRDefault="0084629E" w:rsidP="0084629E"/>
    <w:p w14:paraId="4EF6D4DD" w14:textId="77777777" w:rsidR="0084629E" w:rsidRPr="0029520D" w:rsidRDefault="0084629E" w:rsidP="0084629E">
      <w:pPr>
        <w:pStyle w:val="NormalWeb"/>
        <w:rPr>
          <w:rFonts w:asciiTheme="minorHAnsi" w:hAnsiTheme="minorHAnsi"/>
          <w:sz w:val="36"/>
          <w:szCs w:val="36"/>
        </w:rPr>
      </w:pPr>
      <w:r w:rsidRPr="0029520D">
        <w:rPr>
          <w:rStyle w:val="Strong"/>
          <w:rFonts w:asciiTheme="minorHAnsi" w:hAnsiTheme="minorHAnsi"/>
          <w:sz w:val="36"/>
          <w:szCs w:val="36"/>
        </w:rPr>
        <w:t>Feedback and Updates</w:t>
      </w:r>
    </w:p>
    <w:p w14:paraId="6E511167" w14:textId="77777777" w:rsidR="0084629E" w:rsidRPr="0029520D" w:rsidRDefault="68453276" w:rsidP="16134A7A">
      <w:pPr>
        <w:pStyle w:val="NormalWeb"/>
        <w:rPr>
          <w:rFonts w:asciiTheme="minorHAnsi" w:hAnsiTheme="minorHAnsi"/>
          <w:sz w:val="36"/>
          <w:szCs w:val="36"/>
        </w:rPr>
      </w:pPr>
      <w:r w:rsidRPr="16134A7A">
        <w:rPr>
          <w:rFonts w:asciiTheme="minorHAnsi" w:hAnsiTheme="minorHAnsi"/>
          <w:sz w:val="36"/>
          <w:szCs w:val="36"/>
        </w:rPr>
        <w:t xml:space="preserve">We value your feedback and are committed to continuously improving </w:t>
      </w:r>
      <w:r w:rsidR="04B7BE23" w:rsidRPr="16134A7A">
        <w:rPr>
          <w:rFonts w:asciiTheme="minorHAnsi" w:hAnsiTheme="minorHAnsi"/>
          <w:sz w:val="36"/>
          <w:szCs w:val="36"/>
        </w:rPr>
        <w:t>user</w:t>
      </w:r>
      <w:r w:rsidRPr="16134A7A">
        <w:rPr>
          <w:rFonts w:asciiTheme="minorHAnsi" w:hAnsiTheme="minorHAnsi"/>
          <w:sz w:val="36"/>
          <w:szCs w:val="36"/>
        </w:rPr>
        <w:t xml:space="preserve"> </w:t>
      </w:r>
      <w:r w:rsidR="14693071" w:rsidRPr="16134A7A">
        <w:rPr>
          <w:rFonts w:asciiTheme="minorHAnsi" w:hAnsiTheme="minorHAnsi"/>
          <w:sz w:val="36"/>
          <w:szCs w:val="36"/>
        </w:rPr>
        <w:t>experience</w:t>
      </w:r>
      <w:r w:rsidRPr="16134A7A">
        <w:rPr>
          <w:rFonts w:asciiTheme="minorHAnsi" w:hAnsiTheme="minorHAnsi"/>
          <w:sz w:val="36"/>
          <w:szCs w:val="36"/>
        </w:rPr>
        <w:t xml:space="preserve"> and the software itself. Your input is invaluable to us, and we encourage you to share your thoughts, suggestions, or report any issues you encounter during </w:t>
      </w:r>
      <w:r w:rsidR="17A66A7C" w:rsidRPr="16134A7A">
        <w:rPr>
          <w:rFonts w:asciiTheme="minorHAnsi" w:hAnsiTheme="minorHAnsi"/>
          <w:sz w:val="36"/>
          <w:szCs w:val="36"/>
        </w:rPr>
        <w:t>your experience</w:t>
      </w:r>
      <w:r w:rsidRPr="16134A7A">
        <w:rPr>
          <w:rFonts w:asciiTheme="minorHAnsi" w:hAnsiTheme="minorHAnsi"/>
          <w:sz w:val="36"/>
          <w:szCs w:val="36"/>
        </w:rPr>
        <w:t>.</w:t>
      </w:r>
    </w:p>
    <w:p w14:paraId="37158492" w14:textId="77777777" w:rsidR="16134A7A" w:rsidRDefault="16134A7A" w:rsidP="16134A7A">
      <w:pPr>
        <w:pStyle w:val="NormalWeb"/>
        <w:rPr>
          <w:rFonts w:asciiTheme="minorHAnsi" w:hAnsiTheme="minorHAnsi"/>
          <w:sz w:val="36"/>
          <w:szCs w:val="36"/>
        </w:rPr>
      </w:pPr>
    </w:p>
    <w:p w14:paraId="4F8B9B19" w14:textId="77777777" w:rsidR="0084629E" w:rsidRPr="00E866EB" w:rsidRDefault="0084629E" w:rsidP="0084629E">
      <w:pPr>
        <w:pStyle w:val="NormalWeb"/>
        <w:rPr>
          <w:rFonts w:asciiTheme="minorHAnsi" w:hAnsiTheme="minorHAnsi"/>
          <w:sz w:val="36"/>
          <w:szCs w:val="36"/>
        </w:rPr>
      </w:pPr>
      <w:r w:rsidRPr="0029520D">
        <w:rPr>
          <w:rFonts w:asciiTheme="minorHAnsi" w:hAnsiTheme="minorHAnsi"/>
          <w:sz w:val="36"/>
          <w:szCs w:val="36"/>
        </w:rPr>
        <w:t xml:space="preserve">Email: </w:t>
      </w:r>
      <w:r w:rsidRPr="00E866EB">
        <w:rPr>
          <w:rFonts w:asciiTheme="minorHAnsi" w:hAnsiTheme="minorHAnsi"/>
          <w:b/>
          <w:bCs/>
          <w:sz w:val="36"/>
          <w:szCs w:val="36"/>
        </w:rPr>
        <w:t>medxteam2024@gmail.com</w:t>
      </w:r>
    </w:p>
    <w:p w14:paraId="39C9E18E" w14:textId="77777777" w:rsidR="0084629E" w:rsidRDefault="0084629E" w:rsidP="0084629E"/>
    <w:p w14:paraId="10DEC567" w14:textId="77777777" w:rsidR="002E5A41" w:rsidRPr="0084629E" w:rsidRDefault="002E5A41" w:rsidP="0084629E">
      <w:pPr>
        <w:pStyle w:val="Heading1"/>
      </w:pPr>
    </w:p>
    <w:sectPr w:rsidR="002E5A41" w:rsidRPr="0084629E" w:rsidSect="00913388">
      <w:headerReference w:type="default" r:id="rId35"/>
      <w:footerReference w:type="even" r:id="rId36"/>
      <w:footerReference w:type="default" r:id="rId3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84DD2" w14:textId="77777777" w:rsidR="00913388" w:rsidRDefault="00913388" w:rsidP="009B2968">
      <w:r>
        <w:separator/>
      </w:r>
    </w:p>
  </w:endnote>
  <w:endnote w:type="continuationSeparator" w:id="0">
    <w:p w14:paraId="04E18B75" w14:textId="77777777" w:rsidR="00913388" w:rsidRDefault="00913388" w:rsidP="009B2968">
      <w:r>
        <w:continuationSeparator/>
      </w:r>
    </w:p>
  </w:endnote>
  <w:endnote w:type="continuationNotice" w:id="1">
    <w:p w14:paraId="0159ED34" w14:textId="77777777" w:rsidR="00913388" w:rsidRDefault="00913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Cambri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haroni">
    <w:altName w:val="Arial"/>
    <w:charset w:val="B1"/>
    <w:family w:val="auto"/>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3218877"/>
      <w:docPartObj>
        <w:docPartGallery w:val="Page Numbers (Bottom of Page)"/>
        <w:docPartUnique/>
      </w:docPartObj>
    </w:sdtPr>
    <w:sdtContent>
      <w:p w14:paraId="563C8C19"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D77C69"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6F36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F9F5E" w14:textId="77777777" w:rsidR="00913388" w:rsidRDefault="00913388" w:rsidP="009B2968">
      <w:r>
        <w:separator/>
      </w:r>
    </w:p>
  </w:footnote>
  <w:footnote w:type="continuationSeparator" w:id="0">
    <w:p w14:paraId="1AB4E5FD" w14:textId="77777777" w:rsidR="00913388" w:rsidRDefault="00913388" w:rsidP="009B2968">
      <w:r>
        <w:continuationSeparator/>
      </w:r>
    </w:p>
  </w:footnote>
  <w:footnote w:type="continuationNotice" w:id="1">
    <w:p w14:paraId="62AE5D90" w14:textId="77777777" w:rsidR="00913388" w:rsidRDefault="00913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412EE" w14:textId="36470AEE" w:rsidR="002653B6" w:rsidRPr="009B2968" w:rsidRDefault="009B2968" w:rsidP="002653B6">
    <w:pPr>
      <w:pStyle w:val="Header"/>
    </w:pPr>
    <w:r w:rsidRPr="00E44B70">
      <w:rPr>
        <w:noProof/>
        <w:lang w:eastAsia="en-AU"/>
      </w:rPr>
      <mc:AlternateContent>
        <mc:Choice Requires="wps">
          <w:drawing>
            <wp:inline distT="0" distB="0" distL="0" distR="0" wp14:anchorId="20A9065B" wp14:editId="0F65A522">
              <wp:extent cx="4970977" cy="45719"/>
              <wp:effectExtent l="0" t="0" r="127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rgbClr val="A6FCAF"/>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xmlns:arto="http://schemas.microsoft.com/office/word/2006/arto" xmlns:adec="http://schemas.microsoft.com/office/drawing/2017/decorative" xmlns:a="http://schemas.openxmlformats.org/drawingml/2006/main">
          <w:pict>
            <v:rect id="Rectangle 5" style="width:391.4pt;height:3.6pt;flip:y;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a6fcaf" stroked="f" strokeweight="2pt" w14:anchorId="7B183D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">
              <v:stroke miterlimit="4"/>
              <v:textbox inset="3pt,3pt,3pt,3pt"/>
              <w10:anchorlock/>
            </v:rect>
          </w:pict>
        </mc:Fallback>
      </mc:AlternateContent>
    </w:r>
    <w:r>
      <w:t xml:space="preserve">      </w:t>
    </w:r>
    <w:r w:rsidR="002653B6">
      <w:t>User</w:t>
    </w:r>
    <w:r w:rsidR="00101BAA">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40DD"/>
    <w:multiLevelType w:val="hybridMultilevel"/>
    <w:tmpl w:val="7B4A2E9A"/>
    <w:lvl w:ilvl="0" w:tplc="3926DE76">
      <w:start w:val="1"/>
      <w:numFmt w:val="decimal"/>
      <w:lvlText w:val="%1."/>
      <w:lvlJc w:val="left"/>
      <w:pPr>
        <w:ind w:left="720" w:hanging="360"/>
      </w:pPr>
    </w:lvl>
    <w:lvl w:ilvl="1" w:tplc="0E682182">
      <w:start w:val="1"/>
      <w:numFmt w:val="lowerLetter"/>
      <w:lvlText w:val="%2."/>
      <w:lvlJc w:val="left"/>
      <w:pPr>
        <w:ind w:left="1440" w:hanging="360"/>
      </w:pPr>
    </w:lvl>
    <w:lvl w:ilvl="2" w:tplc="E11A48EA">
      <w:start w:val="1"/>
      <w:numFmt w:val="lowerRoman"/>
      <w:lvlText w:val="%3."/>
      <w:lvlJc w:val="right"/>
      <w:pPr>
        <w:ind w:left="2160" w:hanging="180"/>
      </w:pPr>
    </w:lvl>
    <w:lvl w:ilvl="3" w:tplc="B9405EC4">
      <w:start w:val="1"/>
      <w:numFmt w:val="decimal"/>
      <w:lvlText w:val="%4."/>
      <w:lvlJc w:val="left"/>
      <w:pPr>
        <w:ind w:left="2880" w:hanging="360"/>
      </w:pPr>
    </w:lvl>
    <w:lvl w:ilvl="4" w:tplc="E870A0D8">
      <w:start w:val="1"/>
      <w:numFmt w:val="lowerLetter"/>
      <w:lvlText w:val="%5."/>
      <w:lvlJc w:val="left"/>
      <w:pPr>
        <w:ind w:left="3600" w:hanging="360"/>
      </w:pPr>
    </w:lvl>
    <w:lvl w:ilvl="5" w:tplc="023629C4">
      <w:start w:val="1"/>
      <w:numFmt w:val="lowerRoman"/>
      <w:lvlText w:val="%6."/>
      <w:lvlJc w:val="right"/>
      <w:pPr>
        <w:ind w:left="4320" w:hanging="180"/>
      </w:pPr>
    </w:lvl>
    <w:lvl w:ilvl="6" w:tplc="BFC434BC">
      <w:start w:val="1"/>
      <w:numFmt w:val="decimal"/>
      <w:lvlText w:val="%7."/>
      <w:lvlJc w:val="left"/>
      <w:pPr>
        <w:ind w:left="5040" w:hanging="360"/>
      </w:pPr>
    </w:lvl>
    <w:lvl w:ilvl="7" w:tplc="579465A8">
      <w:start w:val="1"/>
      <w:numFmt w:val="lowerLetter"/>
      <w:lvlText w:val="%8."/>
      <w:lvlJc w:val="left"/>
      <w:pPr>
        <w:ind w:left="5760" w:hanging="360"/>
      </w:pPr>
    </w:lvl>
    <w:lvl w:ilvl="8" w:tplc="5DEA7282">
      <w:start w:val="1"/>
      <w:numFmt w:val="lowerRoman"/>
      <w:lvlText w:val="%9."/>
      <w:lvlJc w:val="right"/>
      <w:pPr>
        <w:ind w:left="6480" w:hanging="180"/>
      </w:pPr>
    </w:lvl>
  </w:abstractNum>
  <w:abstractNum w:abstractNumId="1" w15:restartNumberingAfterBreak="0">
    <w:nsid w:val="073A3388"/>
    <w:multiLevelType w:val="hybridMultilevel"/>
    <w:tmpl w:val="C64873F6"/>
    <w:lvl w:ilvl="0" w:tplc="3A8A4450">
      <w:start w:val="1"/>
      <w:numFmt w:val="decimal"/>
      <w:lvlText w:val="%1."/>
      <w:lvlJc w:val="left"/>
      <w:pPr>
        <w:ind w:left="720" w:hanging="360"/>
      </w:pPr>
    </w:lvl>
    <w:lvl w:ilvl="1" w:tplc="40B022E4">
      <w:start w:val="1"/>
      <w:numFmt w:val="lowerLetter"/>
      <w:lvlText w:val="%2."/>
      <w:lvlJc w:val="left"/>
      <w:pPr>
        <w:ind w:left="1440" w:hanging="360"/>
      </w:pPr>
    </w:lvl>
    <w:lvl w:ilvl="2" w:tplc="D424F9AE">
      <w:start w:val="1"/>
      <w:numFmt w:val="lowerRoman"/>
      <w:lvlText w:val="%3."/>
      <w:lvlJc w:val="right"/>
      <w:pPr>
        <w:ind w:left="2160" w:hanging="180"/>
      </w:pPr>
    </w:lvl>
    <w:lvl w:ilvl="3" w:tplc="17B24AFE">
      <w:start w:val="1"/>
      <w:numFmt w:val="decimal"/>
      <w:lvlText w:val="%4."/>
      <w:lvlJc w:val="left"/>
      <w:pPr>
        <w:ind w:left="2880" w:hanging="360"/>
      </w:pPr>
    </w:lvl>
    <w:lvl w:ilvl="4" w:tplc="4192FBF0">
      <w:start w:val="1"/>
      <w:numFmt w:val="lowerLetter"/>
      <w:lvlText w:val="%5."/>
      <w:lvlJc w:val="left"/>
      <w:pPr>
        <w:ind w:left="3600" w:hanging="360"/>
      </w:pPr>
    </w:lvl>
    <w:lvl w:ilvl="5" w:tplc="BF14F7C2">
      <w:start w:val="1"/>
      <w:numFmt w:val="lowerRoman"/>
      <w:lvlText w:val="%6."/>
      <w:lvlJc w:val="right"/>
      <w:pPr>
        <w:ind w:left="4320" w:hanging="180"/>
      </w:pPr>
    </w:lvl>
    <w:lvl w:ilvl="6" w:tplc="80B640E2">
      <w:start w:val="1"/>
      <w:numFmt w:val="decimal"/>
      <w:lvlText w:val="%7."/>
      <w:lvlJc w:val="left"/>
      <w:pPr>
        <w:ind w:left="5040" w:hanging="360"/>
      </w:pPr>
    </w:lvl>
    <w:lvl w:ilvl="7" w:tplc="9B4C47E4">
      <w:start w:val="1"/>
      <w:numFmt w:val="lowerLetter"/>
      <w:lvlText w:val="%8."/>
      <w:lvlJc w:val="left"/>
      <w:pPr>
        <w:ind w:left="5760" w:hanging="360"/>
      </w:pPr>
    </w:lvl>
    <w:lvl w:ilvl="8" w:tplc="554EF7DA">
      <w:start w:val="1"/>
      <w:numFmt w:val="lowerRoman"/>
      <w:lvlText w:val="%9."/>
      <w:lvlJc w:val="right"/>
      <w:pPr>
        <w:ind w:left="6480" w:hanging="180"/>
      </w:pPr>
    </w:lvl>
  </w:abstractNum>
  <w:abstractNum w:abstractNumId="2" w15:restartNumberingAfterBreak="0">
    <w:nsid w:val="0CFA7619"/>
    <w:multiLevelType w:val="hybridMultilevel"/>
    <w:tmpl w:val="F9D05A02"/>
    <w:lvl w:ilvl="0" w:tplc="5A2843D4">
      <w:start w:val="1"/>
      <w:numFmt w:val="decimal"/>
      <w:lvlText w:val="%1."/>
      <w:lvlJc w:val="left"/>
      <w:pPr>
        <w:ind w:left="720" w:hanging="360"/>
      </w:pPr>
    </w:lvl>
    <w:lvl w:ilvl="1" w:tplc="88A460B8">
      <w:start w:val="1"/>
      <w:numFmt w:val="lowerLetter"/>
      <w:lvlText w:val="%2."/>
      <w:lvlJc w:val="left"/>
      <w:pPr>
        <w:ind w:left="1440" w:hanging="360"/>
      </w:pPr>
    </w:lvl>
    <w:lvl w:ilvl="2" w:tplc="D5B07E52">
      <w:start w:val="1"/>
      <w:numFmt w:val="lowerRoman"/>
      <w:lvlText w:val="%3."/>
      <w:lvlJc w:val="right"/>
      <w:pPr>
        <w:ind w:left="2160" w:hanging="180"/>
      </w:pPr>
    </w:lvl>
    <w:lvl w:ilvl="3" w:tplc="A9302648">
      <w:start w:val="1"/>
      <w:numFmt w:val="decimal"/>
      <w:lvlText w:val="%4."/>
      <w:lvlJc w:val="left"/>
      <w:pPr>
        <w:ind w:left="2880" w:hanging="360"/>
      </w:pPr>
    </w:lvl>
    <w:lvl w:ilvl="4" w:tplc="DD1ACF9C">
      <w:start w:val="1"/>
      <w:numFmt w:val="lowerLetter"/>
      <w:lvlText w:val="%5."/>
      <w:lvlJc w:val="left"/>
      <w:pPr>
        <w:ind w:left="3600" w:hanging="360"/>
      </w:pPr>
    </w:lvl>
    <w:lvl w:ilvl="5" w:tplc="41B2DFAE">
      <w:start w:val="1"/>
      <w:numFmt w:val="lowerRoman"/>
      <w:lvlText w:val="%6."/>
      <w:lvlJc w:val="right"/>
      <w:pPr>
        <w:ind w:left="4320" w:hanging="180"/>
      </w:pPr>
    </w:lvl>
    <w:lvl w:ilvl="6" w:tplc="936E6CF2">
      <w:start w:val="1"/>
      <w:numFmt w:val="decimal"/>
      <w:lvlText w:val="%7."/>
      <w:lvlJc w:val="left"/>
      <w:pPr>
        <w:ind w:left="5040" w:hanging="360"/>
      </w:pPr>
    </w:lvl>
    <w:lvl w:ilvl="7" w:tplc="1534B216">
      <w:start w:val="1"/>
      <w:numFmt w:val="lowerLetter"/>
      <w:lvlText w:val="%8."/>
      <w:lvlJc w:val="left"/>
      <w:pPr>
        <w:ind w:left="5760" w:hanging="360"/>
      </w:pPr>
    </w:lvl>
    <w:lvl w:ilvl="8" w:tplc="8064E588">
      <w:start w:val="1"/>
      <w:numFmt w:val="lowerRoman"/>
      <w:lvlText w:val="%9."/>
      <w:lvlJc w:val="right"/>
      <w:pPr>
        <w:ind w:left="6480" w:hanging="180"/>
      </w:pPr>
    </w:lvl>
  </w:abstractNum>
  <w:abstractNum w:abstractNumId="3" w15:restartNumberingAfterBreak="0">
    <w:nsid w:val="14ED0D0F"/>
    <w:multiLevelType w:val="hybridMultilevel"/>
    <w:tmpl w:val="64A0DC46"/>
    <w:lvl w:ilvl="0" w:tplc="C598F68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27D6D"/>
    <w:multiLevelType w:val="hybridMultilevel"/>
    <w:tmpl w:val="C154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10DB0"/>
    <w:multiLevelType w:val="hybridMultilevel"/>
    <w:tmpl w:val="E02454BC"/>
    <w:lvl w:ilvl="0" w:tplc="3F4CB878">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FF2BFD"/>
    <w:multiLevelType w:val="hybridMultilevel"/>
    <w:tmpl w:val="5464D0F6"/>
    <w:lvl w:ilvl="0" w:tplc="5EC2A82A">
      <w:start w:val="1"/>
      <w:numFmt w:val="decimal"/>
      <w:lvlText w:val="%1."/>
      <w:lvlJc w:val="left"/>
      <w:pPr>
        <w:ind w:left="720" w:hanging="360"/>
      </w:pPr>
      <w:rPr>
        <w:rFonts w:hint="default"/>
        <w:b w:val="0"/>
        <w:bCs w:val="0"/>
        <w:sz w:val="28"/>
        <w:szCs w:val="28"/>
      </w:rPr>
    </w:lvl>
    <w:lvl w:ilvl="1" w:tplc="FFFFFFFF">
      <w:start w:val="1"/>
      <w:numFmt w:val="bullet"/>
      <w:lvlText w:val=""/>
      <w:lvlJc w:val="left"/>
      <w:pPr>
        <w:ind w:left="1440" w:hanging="360"/>
      </w:pPr>
      <w:rPr>
        <w:rFonts w:ascii="Symbol" w:hAnsi="Symbol" w:hint="default"/>
        <w:sz w:val="20"/>
        <w:szCs w:val="20"/>
      </w:rPr>
    </w:lvl>
    <w:lvl w:ilvl="2" w:tplc="FFFFFFFF">
      <w:start w:val="1"/>
      <w:numFmt w:val="bullet"/>
      <w:lvlText w:val=""/>
      <w:lvlJc w:val="left"/>
      <w:pPr>
        <w:ind w:left="2340" w:hanging="360"/>
      </w:pPr>
      <w:rPr>
        <w:rFonts w:ascii="Symbol" w:hAnsi="Symbol" w:hint="default"/>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194891"/>
    <w:multiLevelType w:val="hybridMultilevel"/>
    <w:tmpl w:val="6C1CFCE6"/>
    <w:lvl w:ilvl="0" w:tplc="BF745464">
      <w:start w:val="1"/>
      <w:numFmt w:val="bullet"/>
      <w:lvlText w:val=""/>
      <w:lvlJc w:val="left"/>
      <w:pPr>
        <w:ind w:left="1440" w:hanging="360"/>
      </w:pPr>
      <w:rPr>
        <w:rFonts w:ascii="Symbol" w:hAnsi="Symbol" w:hint="default"/>
      </w:rPr>
    </w:lvl>
    <w:lvl w:ilvl="1" w:tplc="09CADF8E">
      <w:start w:val="1"/>
      <w:numFmt w:val="bullet"/>
      <w:lvlText w:val="o"/>
      <w:lvlJc w:val="left"/>
      <w:pPr>
        <w:ind w:left="1440" w:hanging="360"/>
      </w:pPr>
      <w:rPr>
        <w:rFonts w:ascii="Courier New" w:hAnsi="Courier New" w:hint="default"/>
      </w:rPr>
    </w:lvl>
    <w:lvl w:ilvl="2" w:tplc="DA5A364C">
      <w:start w:val="1"/>
      <w:numFmt w:val="bullet"/>
      <w:lvlText w:val=""/>
      <w:lvlJc w:val="left"/>
      <w:pPr>
        <w:ind w:left="2160" w:hanging="360"/>
      </w:pPr>
      <w:rPr>
        <w:rFonts w:ascii="Wingdings" w:hAnsi="Wingdings" w:hint="default"/>
      </w:rPr>
    </w:lvl>
    <w:lvl w:ilvl="3" w:tplc="7D3A9A4A">
      <w:start w:val="1"/>
      <w:numFmt w:val="bullet"/>
      <w:lvlText w:val=""/>
      <w:lvlJc w:val="left"/>
      <w:pPr>
        <w:ind w:left="2880" w:hanging="360"/>
      </w:pPr>
      <w:rPr>
        <w:rFonts w:ascii="Symbol" w:hAnsi="Symbol" w:hint="default"/>
      </w:rPr>
    </w:lvl>
    <w:lvl w:ilvl="4" w:tplc="8EB40C9A">
      <w:start w:val="1"/>
      <w:numFmt w:val="bullet"/>
      <w:lvlText w:val="o"/>
      <w:lvlJc w:val="left"/>
      <w:pPr>
        <w:ind w:left="3600" w:hanging="360"/>
      </w:pPr>
      <w:rPr>
        <w:rFonts w:ascii="Courier New" w:hAnsi="Courier New" w:hint="default"/>
      </w:rPr>
    </w:lvl>
    <w:lvl w:ilvl="5" w:tplc="DC462670">
      <w:start w:val="1"/>
      <w:numFmt w:val="bullet"/>
      <w:lvlText w:val=""/>
      <w:lvlJc w:val="left"/>
      <w:pPr>
        <w:ind w:left="4320" w:hanging="360"/>
      </w:pPr>
      <w:rPr>
        <w:rFonts w:ascii="Wingdings" w:hAnsi="Wingdings" w:hint="default"/>
      </w:rPr>
    </w:lvl>
    <w:lvl w:ilvl="6" w:tplc="15409E02">
      <w:start w:val="1"/>
      <w:numFmt w:val="bullet"/>
      <w:lvlText w:val=""/>
      <w:lvlJc w:val="left"/>
      <w:pPr>
        <w:ind w:left="5040" w:hanging="360"/>
      </w:pPr>
      <w:rPr>
        <w:rFonts w:ascii="Symbol" w:hAnsi="Symbol" w:hint="default"/>
      </w:rPr>
    </w:lvl>
    <w:lvl w:ilvl="7" w:tplc="307ED8C0">
      <w:start w:val="1"/>
      <w:numFmt w:val="bullet"/>
      <w:lvlText w:val="o"/>
      <w:lvlJc w:val="left"/>
      <w:pPr>
        <w:ind w:left="5760" w:hanging="360"/>
      </w:pPr>
      <w:rPr>
        <w:rFonts w:ascii="Courier New" w:hAnsi="Courier New" w:hint="default"/>
      </w:rPr>
    </w:lvl>
    <w:lvl w:ilvl="8" w:tplc="BFAEE808">
      <w:start w:val="1"/>
      <w:numFmt w:val="bullet"/>
      <w:lvlText w:val=""/>
      <w:lvlJc w:val="left"/>
      <w:pPr>
        <w:ind w:left="6480" w:hanging="360"/>
      </w:pPr>
      <w:rPr>
        <w:rFonts w:ascii="Wingdings" w:hAnsi="Wingdings" w:hint="default"/>
      </w:rPr>
    </w:lvl>
  </w:abstractNum>
  <w:abstractNum w:abstractNumId="8" w15:restartNumberingAfterBreak="0">
    <w:nsid w:val="306A4B85"/>
    <w:multiLevelType w:val="hybridMultilevel"/>
    <w:tmpl w:val="B036844A"/>
    <w:lvl w:ilvl="0" w:tplc="7D665864">
      <w:start w:val="1"/>
      <w:numFmt w:val="decimal"/>
      <w:lvlText w:val="%1."/>
      <w:lvlJc w:val="left"/>
      <w:pPr>
        <w:ind w:left="720" w:hanging="360"/>
      </w:pPr>
    </w:lvl>
    <w:lvl w:ilvl="1" w:tplc="87BCA62E">
      <w:start w:val="1"/>
      <w:numFmt w:val="lowerLetter"/>
      <w:lvlText w:val="%2."/>
      <w:lvlJc w:val="left"/>
      <w:pPr>
        <w:ind w:left="1440" w:hanging="360"/>
      </w:pPr>
    </w:lvl>
    <w:lvl w:ilvl="2" w:tplc="A4249838">
      <w:start w:val="1"/>
      <w:numFmt w:val="lowerRoman"/>
      <w:lvlText w:val="%3."/>
      <w:lvlJc w:val="right"/>
      <w:pPr>
        <w:ind w:left="2160" w:hanging="180"/>
      </w:pPr>
    </w:lvl>
    <w:lvl w:ilvl="3" w:tplc="0F2A2388">
      <w:start w:val="1"/>
      <w:numFmt w:val="decimal"/>
      <w:lvlText w:val="%4."/>
      <w:lvlJc w:val="left"/>
      <w:pPr>
        <w:ind w:left="2880" w:hanging="360"/>
      </w:pPr>
    </w:lvl>
    <w:lvl w:ilvl="4" w:tplc="7DC453D8">
      <w:start w:val="1"/>
      <w:numFmt w:val="lowerLetter"/>
      <w:lvlText w:val="%5."/>
      <w:lvlJc w:val="left"/>
      <w:pPr>
        <w:ind w:left="3600" w:hanging="360"/>
      </w:pPr>
    </w:lvl>
    <w:lvl w:ilvl="5" w:tplc="D9B69544">
      <w:start w:val="1"/>
      <w:numFmt w:val="lowerRoman"/>
      <w:lvlText w:val="%6."/>
      <w:lvlJc w:val="right"/>
      <w:pPr>
        <w:ind w:left="4320" w:hanging="180"/>
      </w:pPr>
    </w:lvl>
    <w:lvl w:ilvl="6" w:tplc="E340CB86">
      <w:start w:val="1"/>
      <w:numFmt w:val="decimal"/>
      <w:lvlText w:val="%7."/>
      <w:lvlJc w:val="left"/>
      <w:pPr>
        <w:ind w:left="5040" w:hanging="360"/>
      </w:pPr>
    </w:lvl>
    <w:lvl w:ilvl="7" w:tplc="6D4465CC">
      <w:start w:val="1"/>
      <w:numFmt w:val="lowerLetter"/>
      <w:lvlText w:val="%8."/>
      <w:lvlJc w:val="left"/>
      <w:pPr>
        <w:ind w:left="5760" w:hanging="360"/>
      </w:pPr>
    </w:lvl>
    <w:lvl w:ilvl="8" w:tplc="9F1C9F9A">
      <w:start w:val="1"/>
      <w:numFmt w:val="lowerRoman"/>
      <w:lvlText w:val="%9."/>
      <w:lvlJc w:val="right"/>
      <w:pPr>
        <w:ind w:left="6480" w:hanging="180"/>
      </w:pPr>
    </w:lvl>
  </w:abstractNum>
  <w:abstractNum w:abstractNumId="9" w15:restartNumberingAfterBreak="0">
    <w:nsid w:val="35E85496"/>
    <w:multiLevelType w:val="hybridMultilevel"/>
    <w:tmpl w:val="17C8AFF0"/>
    <w:lvl w:ilvl="0" w:tplc="185ABCB4">
      <w:start w:val="1"/>
      <w:numFmt w:val="decimal"/>
      <w:lvlText w:val="%1."/>
      <w:lvlJc w:val="left"/>
      <w:pPr>
        <w:ind w:left="720" w:hanging="360"/>
      </w:pPr>
      <w:rPr>
        <w:rFonts w:hint="default"/>
        <w:b w:val="0"/>
        <w:bCs w:val="0"/>
        <w:sz w:val="28"/>
        <w:szCs w:val="28"/>
      </w:rPr>
    </w:lvl>
    <w:lvl w:ilvl="1" w:tplc="7D56B1D6">
      <w:start w:val="1"/>
      <w:numFmt w:val="bullet"/>
      <w:lvlText w:val=""/>
      <w:lvlJc w:val="left"/>
      <w:pPr>
        <w:ind w:left="1440" w:hanging="360"/>
      </w:pPr>
      <w:rPr>
        <w:rFonts w:ascii="Symbol" w:hAnsi="Symbol" w:hint="default"/>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E6C67"/>
    <w:multiLevelType w:val="multilevel"/>
    <w:tmpl w:val="E358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98000"/>
    <w:multiLevelType w:val="hybridMultilevel"/>
    <w:tmpl w:val="7218709A"/>
    <w:lvl w:ilvl="0" w:tplc="2398CCFE">
      <w:start w:val="1"/>
      <w:numFmt w:val="bullet"/>
      <w:lvlText w:val=""/>
      <w:lvlJc w:val="left"/>
      <w:pPr>
        <w:ind w:left="1440" w:hanging="360"/>
      </w:pPr>
      <w:rPr>
        <w:rFonts w:ascii="Symbol" w:hAnsi="Symbol" w:hint="default"/>
      </w:rPr>
    </w:lvl>
    <w:lvl w:ilvl="1" w:tplc="B5F870E8">
      <w:start w:val="1"/>
      <w:numFmt w:val="bullet"/>
      <w:lvlText w:val="o"/>
      <w:lvlJc w:val="left"/>
      <w:pPr>
        <w:ind w:left="1440" w:hanging="360"/>
      </w:pPr>
      <w:rPr>
        <w:rFonts w:ascii="Courier New" w:hAnsi="Courier New" w:hint="default"/>
      </w:rPr>
    </w:lvl>
    <w:lvl w:ilvl="2" w:tplc="0DB67272">
      <w:start w:val="1"/>
      <w:numFmt w:val="bullet"/>
      <w:lvlText w:val=""/>
      <w:lvlJc w:val="left"/>
      <w:pPr>
        <w:ind w:left="2160" w:hanging="360"/>
      </w:pPr>
      <w:rPr>
        <w:rFonts w:ascii="Wingdings" w:hAnsi="Wingdings" w:hint="default"/>
      </w:rPr>
    </w:lvl>
    <w:lvl w:ilvl="3" w:tplc="19B6A322">
      <w:start w:val="1"/>
      <w:numFmt w:val="bullet"/>
      <w:lvlText w:val=""/>
      <w:lvlJc w:val="left"/>
      <w:pPr>
        <w:ind w:left="2880" w:hanging="360"/>
      </w:pPr>
      <w:rPr>
        <w:rFonts w:ascii="Symbol" w:hAnsi="Symbol" w:hint="default"/>
      </w:rPr>
    </w:lvl>
    <w:lvl w:ilvl="4" w:tplc="F44A7080">
      <w:start w:val="1"/>
      <w:numFmt w:val="bullet"/>
      <w:lvlText w:val="o"/>
      <w:lvlJc w:val="left"/>
      <w:pPr>
        <w:ind w:left="3600" w:hanging="360"/>
      </w:pPr>
      <w:rPr>
        <w:rFonts w:ascii="Courier New" w:hAnsi="Courier New" w:hint="default"/>
      </w:rPr>
    </w:lvl>
    <w:lvl w:ilvl="5" w:tplc="5B765980">
      <w:start w:val="1"/>
      <w:numFmt w:val="bullet"/>
      <w:lvlText w:val=""/>
      <w:lvlJc w:val="left"/>
      <w:pPr>
        <w:ind w:left="4320" w:hanging="360"/>
      </w:pPr>
      <w:rPr>
        <w:rFonts w:ascii="Wingdings" w:hAnsi="Wingdings" w:hint="default"/>
      </w:rPr>
    </w:lvl>
    <w:lvl w:ilvl="6" w:tplc="0A40B382">
      <w:start w:val="1"/>
      <w:numFmt w:val="bullet"/>
      <w:lvlText w:val=""/>
      <w:lvlJc w:val="left"/>
      <w:pPr>
        <w:ind w:left="5040" w:hanging="360"/>
      </w:pPr>
      <w:rPr>
        <w:rFonts w:ascii="Symbol" w:hAnsi="Symbol" w:hint="default"/>
      </w:rPr>
    </w:lvl>
    <w:lvl w:ilvl="7" w:tplc="FBD49476">
      <w:start w:val="1"/>
      <w:numFmt w:val="bullet"/>
      <w:lvlText w:val="o"/>
      <w:lvlJc w:val="left"/>
      <w:pPr>
        <w:ind w:left="5760" w:hanging="360"/>
      </w:pPr>
      <w:rPr>
        <w:rFonts w:ascii="Courier New" w:hAnsi="Courier New" w:hint="default"/>
      </w:rPr>
    </w:lvl>
    <w:lvl w:ilvl="8" w:tplc="D89C553C">
      <w:start w:val="1"/>
      <w:numFmt w:val="bullet"/>
      <w:lvlText w:val=""/>
      <w:lvlJc w:val="left"/>
      <w:pPr>
        <w:ind w:left="6480" w:hanging="360"/>
      </w:pPr>
      <w:rPr>
        <w:rFonts w:ascii="Wingdings" w:hAnsi="Wingdings" w:hint="default"/>
      </w:rPr>
    </w:lvl>
  </w:abstractNum>
  <w:abstractNum w:abstractNumId="12" w15:restartNumberingAfterBreak="0">
    <w:nsid w:val="3DD0041B"/>
    <w:multiLevelType w:val="hybridMultilevel"/>
    <w:tmpl w:val="DA3EF760"/>
    <w:lvl w:ilvl="0" w:tplc="AAF02A94">
      <w:start w:val="1"/>
      <w:numFmt w:val="decimal"/>
      <w:lvlText w:val="%1."/>
      <w:lvlJc w:val="left"/>
      <w:pPr>
        <w:ind w:left="720" w:hanging="360"/>
      </w:pPr>
    </w:lvl>
    <w:lvl w:ilvl="1" w:tplc="B72A5438">
      <w:start w:val="1"/>
      <w:numFmt w:val="lowerLetter"/>
      <w:lvlText w:val="%2."/>
      <w:lvlJc w:val="left"/>
      <w:pPr>
        <w:ind w:left="1440" w:hanging="360"/>
      </w:pPr>
    </w:lvl>
    <w:lvl w:ilvl="2" w:tplc="3DBA6DEA">
      <w:start w:val="1"/>
      <w:numFmt w:val="lowerRoman"/>
      <w:lvlText w:val="%3."/>
      <w:lvlJc w:val="right"/>
      <w:pPr>
        <w:ind w:left="2160" w:hanging="180"/>
      </w:pPr>
    </w:lvl>
    <w:lvl w:ilvl="3" w:tplc="0986BCD8">
      <w:start w:val="1"/>
      <w:numFmt w:val="decimal"/>
      <w:lvlText w:val="%4."/>
      <w:lvlJc w:val="left"/>
      <w:pPr>
        <w:ind w:left="2880" w:hanging="360"/>
      </w:pPr>
    </w:lvl>
    <w:lvl w:ilvl="4" w:tplc="64BE4438">
      <w:start w:val="1"/>
      <w:numFmt w:val="lowerLetter"/>
      <w:lvlText w:val="%5."/>
      <w:lvlJc w:val="left"/>
      <w:pPr>
        <w:ind w:left="3600" w:hanging="360"/>
      </w:pPr>
    </w:lvl>
    <w:lvl w:ilvl="5" w:tplc="A57E61FE">
      <w:start w:val="1"/>
      <w:numFmt w:val="lowerRoman"/>
      <w:lvlText w:val="%6."/>
      <w:lvlJc w:val="right"/>
      <w:pPr>
        <w:ind w:left="4320" w:hanging="180"/>
      </w:pPr>
    </w:lvl>
    <w:lvl w:ilvl="6" w:tplc="B88EB4A6">
      <w:start w:val="1"/>
      <w:numFmt w:val="decimal"/>
      <w:lvlText w:val="%7."/>
      <w:lvlJc w:val="left"/>
      <w:pPr>
        <w:ind w:left="5040" w:hanging="360"/>
      </w:pPr>
    </w:lvl>
    <w:lvl w:ilvl="7" w:tplc="ED964066">
      <w:start w:val="1"/>
      <w:numFmt w:val="lowerLetter"/>
      <w:lvlText w:val="%8."/>
      <w:lvlJc w:val="left"/>
      <w:pPr>
        <w:ind w:left="5760" w:hanging="360"/>
      </w:pPr>
    </w:lvl>
    <w:lvl w:ilvl="8" w:tplc="1C7661C8">
      <w:start w:val="1"/>
      <w:numFmt w:val="lowerRoman"/>
      <w:lvlText w:val="%9."/>
      <w:lvlJc w:val="right"/>
      <w:pPr>
        <w:ind w:left="6480" w:hanging="180"/>
      </w:pPr>
    </w:lvl>
  </w:abstractNum>
  <w:abstractNum w:abstractNumId="13" w15:restartNumberingAfterBreak="0">
    <w:nsid w:val="3DE598D8"/>
    <w:multiLevelType w:val="hybridMultilevel"/>
    <w:tmpl w:val="ED7C6AA2"/>
    <w:lvl w:ilvl="0" w:tplc="36A00422">
      <w:start w:val="1"/>
      <w:numFmt w:val="decimal"/>
      <w:lvlText w:val="%1."/>
      <w:lvlJc w:val="left"/>
      <w:pPr>
        <w:ind w:left="720" w:hanging="360"/>
      </w:pPr>
    </w:lvl>
    <w:lvl w:ilvl="1" w:tplc="E58CDB38">
      <w:start w:val="1"/>
      <w:numFmt w:val="lowerLetter"/>
      <w:lvlText w:val="%2."/>
      <w:lvlJc w:val="left"/>
      <w:pPr>
        <w:ind w:left="1440" w:hanging="360"/>
      </w:pPr>
    </w:lvl>
    <w:lvl w:ilvl="2" w:tplc="7368CBB8">
      <w:start w:val="1"/>
      <w:numFmt w:val="lowerRoman"/>
      <w:lvlText w:val="%3."/>
      <w:lvlJc w:val="right"/>
      <w:pPr>
        <w:ind w:left="2160" w:hanging="180"/>
      </w:pPr>
    </w:lvl>
    <w:lvl w:ilvl="3" w:tplc="C824BA4C">
      <w:start w:val="1"/>
      <w:numFmt w:val="decimal"/>
      <w:lvlText w:val="%4."/>
      <w:lvlJc w:val="left"/>
      <w:pPr>
        <w:ind w:left="2880" w:hanging="360"/>
      </w:pPr>
    </w:lvl>
    <w:lvl w:ilvl="4" w:tplc="7C9E52A2">
      <w:start w:val="1"/>
      <w:numFmt w:val="lowerLetter"/>
      <w:lvlText w:val="%5."/>
      <w:lvlJc w:val="left"/>
      <w:pPr>
        <w:ind w:left="3600" w:hanging="360"/>
      </w:pPr>
    </w:lvl>
    <w:lvl w:ilvl="5" w:tplc="61D25340">
      <w:start w:val="1"/>
      <w:numFmt w:val="lowerRoman"/>
      <w:lvlText w:val="%6."/>
      <w:lvlJc w:val="right"/>
      <w:pPr>
        <w:ind w:left="4320" w:hanging="180"/>
      </w:pPr>
    </w:lvl>
    <w:lvl w:ilvl="6" w:tplc="2A542316">
      <w:start w:val="1"/>
      <w:numFmt w:val="decimal"/>
      <w:lvlText w:val="%7."/>
      <w:lvlJc w:val="left"/>
      <w:pPr>
        <w:ind w:left="5040" w:hanging="360"/>
      </w:pPr>
    </w:lvl>
    <w:lvl w:ilvl="7" w:tplc="8F74B662">
      <w:start w:val="1"/>
      <w:numFmt w:val="lowerLetter"/>
      <w:lvlText w:val="%8."/>
      <w:lvlJc w:val="left"/>
      <w:pPr>
        <w:ind w:left="5760" w:hanging="360"/>
      </w:pPr>
    </w:lvl>
    <w:lvl w:ilvl="8" w:tplc="5940481E">
      <w:start w:val="1"/>
      <w:numFmt w:val="lowerRoman"/>
      <w:lvlText w:val="%9."/>
      <w:lvlJc w:val="right"/>
      <w:pPr>
        <w:ind w:left="6480" w:hanging="180"/>
      </w:pPr>
    </w:lvl>
  </w:abstractNum>
  <w:abstractNum w:abstractNumId="14" w15:restartNumberingAfterBreak="0">
    <w:nsid w:val="48214FB6"/>
    <w:multiLevelType w:val="multilevel"/>
    <w:tmpl w:val="4ECA1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CE0CF9"/>
    <w:multiLevelType w:val="hybridMultilevel"/>
    <w:tmpl w:val="3014F800"/>
    <w:lvl w:ilvl="0" w:tplc="AF3C3628">
      <w:start w:val="1"/>
      <w:numFmt w:val="decimal"/>
      <w:lvlText w:val="%1."/>
      <w:lvlJc w:val="left"/>
      <w:pPr>
        <w:ind w:left="720" w:hanging="360"/>
      </w:pPr>
      <w:rPr>
        <w:rFonts w:hint="default"/>
        <w:b w:val="0"/>
        <w:bCs w:val="0"/>
      </w:rPr>
    </w:lvl>
    <w:lvl w:ilvl="1" w:tplc="FFFFFFFF">
      <w:start w:val="1"/>
      <w:numFmt w:val="bullet"/>
      <w:lvlText w:val=""/>
      <w:lvlJc w:val="left"/>
      <w:pPr>
        <w:ind w:left="1440" w:hanging="360"/>
      </w:pPr>
      <w:rPr>
        <w:rFonts w:ascii="Symbol" w:hAnsi="Symbol" w:hint="default"/>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7E872"/>
    <w:multiLevelType w:val="hybridMultilevel"/>
    <w:tmpl w:val="BD701456"/>
    <w:lvl w:ilvl="0" w:tplc="6BDA1B04">
      <w:start w:val="1"/>
      <w:numFmt w:val="bullet"/>
      <w:lvlText w:val=""/>
      <w:lvlJc w:val="left"/>
      <w:pPr>
        <w:ind w:left="1440" w:hanging="360"/>
      </w:pPr>
      <w:rPr>
        <w:rFonts w:ascii="Symbol" w:hAnsi="Symbol" w:hint="default"/>
      </w:rPr>
    </w:lvl>
    <w:lvl w:ilvl="1" w:tplc="BD24A74E">
      <w:start w:val="1"/>
      <w:numFmt w:val="bullet"/>
      <w:lvlText w:val="o"/>
      <w:lvlJc w:val="left"/>
      <w:pPr>
        <w:ind w:left="1440" w:hanging="360"/>
      </w:pPr>
      <w:rPr>
        <w:rFonts w:ascii="Courier New" w:hAnsi="Courier New" w:hint="default"/>
      </w:rPr>
    </w:lvl>
    <w:lvl w:ilvl="2" w:tplc="D382AAA2">
      <w:start w:val="1"/>
      <w:numFmt w:val="bullet"/>
      <w:lvlText w:val=""/>
      <w:lvlJc w:val="left"/>
      <w:pPr>
        <w:ind w:left="2160" w:hanging="360"/>
      </w:pPr>
      <w:rPr>
        <w:rFonts w:ascii="Wingdings" w:hAnsi="Wingdings" w:hint="default"/>
      </w:rPr>
    </w:lvl>
    <w:lvl w:ilvl="3" w:tplc="B37ABF68">
      <w:start w:val="1"/>
      <w:numFmt w:val="bullet"/>
      <w:lvlText w:val=""/>
      <w:lvlJc w:val="left"/>
      <w:pPr>
        <w:ind w:left="2880" w:hanging="360"/>
      </w:pPr>
      <w:rPr>
        <w:rFonts w:ascii="Symbol" w:hAnsi="Symbol" w:hint="default"/>
      </w:rPr>
    </w:lvl>
    <w:lvl w:ilvl="4" w:tplc="958C927C">
      <w:start w:val="1"/>
      <w:numFmt w:val="bullet"/>
      <w:lvlText w:val="o"/>
      <w:lvlJc w:val="left"/>
      <w:pPr>
        <w:ind w:left="3600" w:hanging="360"/>
      </w:pPr>
      <w:rPr>
        <w:rFonts w:ascii="Courier New" w:hAnsi="Courier New" w:hint="default"/>
      </w:rPr>
    </w:lvl>
    <w:lvl w:ilvl="5" w:tplc="16E24CCC">
      <w:start w:val="1"/>
      <w:numFmt w:val="bullet"/>
      <w:lvlText w:val=""/>
      <w:lvlJc w:val="left"/>
      <w:pPr>
        <w:ind w:left="4320" w:hanging="360"/>
      </w:pPr>
      <w:rPr>
        <w:rFonts w:ascii="Wingdings" w:hAnsi="Wingdings" w:hint="default"/>
      </w:rPr>
    </w:lvl>
    <w:lvl w:ilvl="6" w:tplc="8C1C9A9A">
      <w:start w:val="1"/>
      <w:numFmt w:val="bullet"/>
      <w:lvlText w:val=""/>
      <w:lvlJc w:val="left"/>
      <w:pPr>
        <w:ind w:left="5040" w:hanging="360"/>
      </w:pPr>
      <w:rPr>
        <w:rFonts w:ascii="Symbol" w:hAnsi="Symbol" w:hint="default"/>
      </w:rPr>
    </w:lvl>
    <w:lvl w:ilvl="7" w:tplc="B0180242">
      <w:start w:val="1"/>
      <w:numFmt w:val="bullet"/>
      <w:lvlText w:val="o"/>
      <w:lvlJc w:val="left"/>
      <w:pPr>
        <w:ind w:left="5760" w:hanging="360"/>
      </w:pPr>
      <w:rPr>
        <w:rFonts w:ascii="Courier New" w:hAnsi="Courier New" w:hint="default"/>
      </w:rPr>
    </w:lvl>
    <w:lvl w:ilvl="8" w:tplc="F3A20FA0">
      <w:start w:val="1"/>
      <w:numFmt w:val="bullet"/>
      <w:lvlText w:val=""/>
      <w:lvlJc w:val="left"/>
      <w:pPr>
        <w:ind w:left="6480" w:hanging="360"/>
      </w:pPr>
      <w:rPr>
        <w:rFonts w:ascii="Wingdings" w:hAnsi="Wingdings" w:hint="default"/>
      </w:rPr>
    </w:lvl>
  </w:abstractNum>
  <w:abstractNum w:abstractNumId="17" w15:restartNumberingAfterBreak="0">
    <w:nsid w:val="4EF14591"/>
    <w:multiLevelType w:val="hybridMultilevel"/>
    <w:tmpl w:val="6F18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5458E"/>
    <w:multiLevelType w:val="multilevel"/>
    <w:tmpl w:val="4C8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73751"/>
    <w:multiLevelType w:val="hybridMultilevel"/>
    <w:tmpl w:val="23304BAC"/>
    <w:lvl w:ilvl="0" w:tplc="6C927E2C">
      <w:start w:val="1"/>
      <w:numFmt w:val="decimal"/>
      <w:lvlText w:val="%1."/>
      <w:lvlJc w:val="left"/>
      <w:pPr>
        <w:ind w:left="720" w:hanging="360"/>
      </w:pPr>
    </w:lvl>
    <w:lvl w:ilvl="1" w:tplc="D9727860">
      <w:start w:val="1"/>
      <w:numFmt w:val="lowerLetter"/>
      <w:lvlText w:val="%2."/>
      <w:lvlJc w:val="left"/>
      <w:pPr>
        <w:ind w:left="1440" w:hanging="360"/>
      </w:pPr>
    </w:lvl>
    <w:lvl w:ilvl="2" w:tplc="90DCF404">
      <w:start w:val="1"/>
      <w:numFmt w:val="lowerRoman"/>
      <w:lvlText w:val="%3."/>
      <w:lvlJc w:val="right"/>
      <w:pPr>
        <w:ind w:left="2160" w:hanging="180"/>
      </w:pPr>
    </w:lvl>
    <w:lvl w:ilvl="3" w:tplc="D8A861DC">
      <w:start w:val="1"/>
      <w:numFmt w:val="decimal"/>
      <w:lvlText w:val="%4."/>
      <w:lvlJc w:val="left"/>
      <w:pPr>
        <w:ind w:left="2880" w:hanging="360"/>
      </w:pPr>
    </w:lvl>
    <w:lvl w:ilvl="4" w:tplc="A2CABAB2">
      <w:start w:val="1"/>
      <w:numFmt w:val="lowerLetter"/>
      <w:lvlText w:val="%5."/>
      <w:lvlJc w:val="left"/>
      <w:pPr>
        <w:ind w:left="3600" w:hanging="360"/>
      </w:pPr>
    </w:lvl>
    <w:lvl w:ilvl="5" w:tplc="E292B744">
      <w:start w:val="1"/>
      <w:numFmt w:val="lowerRoman"/>
      <w:lvlText w:val="%6."/>
      <w:lvlJc w:val="right"/>
      <w:pPr>
        <w:ind w:left="4320" w:hanging="180"/>
      </w:pPr>
    </w:lvl>
    <w:lvl w:ilvl="6" w:tplc="19EAAF9E">
      <w:start w:val="1"/>
      <w:numFmt w:val="decimal"/>
      <w:lvlText w:val="%7."/>
      <w:lvlJc w:val="left"/>
      <w:pPr>
        <w:ind w:left="5040" w:hanging="360"/>
      </w:pPr>
    </w:lvl>
    <w:lvl w:ilvl="7" w:tplc="CDA271C0">
      <w:start w:val="1"/>
      <w:numFmt w:val="lowerLetter"/>
      <w:lvlText w:val="%8."/>
      <w:lvlJc w:val="left"/>
      <w:pPr>
        <w:ind w:left="5760" w:hanging="360"/>
      </w:pPr>
    </w:lvl>
    <w:lvl w:ilvl="8" w:tplc="5992965A">
      <w:start w:val="1"/>
      <w:numFmt w:val="lowerRoman"/>
      <w:lvlText w:val="%9."/>
      <w:lvlJc w:val="right"/>
      <w:pPr>
        <w:ind w:left="6480" w:hanging="180"/>
      </w:pPr>
    </w:lvl>
  </w:abstractNum>
  <w:abstractNum w:abstractNumId="20" w15:restartNumberingAfterBreak="0">
    <w:nsid w:val="5535C024"/>
    <w:multiLevelType w:val="hybridMultilevel"/>
    <w:tmpl w:val="F490E6CA"/>
    <w:lvl w:ilvl="0" w:tplc="59D809C2">
      <w:start w:val="1"/>
      <w:numFmt w:val="decimal"/>
      <w:lvlText w:val="%1."/>
      <w:lvlJc w:val="left"/>
      <w:pPr>
        <w:ind w:left="720" w:hanging="360"/>
      </w:pPr>
    </w:lvl>
    <w:lvl w:ilvl="1" w:tplc="B7DC0D98">
      <w:start w:val="1"/>
      <w:numFmt w:val="lowerLetter"/>
      <w:lvlText w:val="%2."/>
      <w:lvlJc w:val="left"/>
      <w:pPr>
        <w:ind w:left="1440" w:hanging="360"/>
      </w:pPr>
    </w:lvl>
    <w:lvl w:ilvl="2" w:tplc="E752CC88">
      <w:start w:val="1"/>
      <w:numFmt w:val="lowerRoman"/>
      <w:lvlText w:val="%3."/>
      <w:lvlJc w:val="right"/>
      <w:pPr>
        <w:ind w:left="2160" w:hanging="180"/>
      </w:pPr>
    </w:lvl>
    <w:lvl w:ilvl="3" w:tplc="07CC77D8">
      <w:start w:val="1"/>
      <w:numFmt w:val="decimal"/>
      <w:lvlText w:val="%4."/>
      <w:lvlJc w:val="left"/>
      <w:pPr>
        <w:ind w:left="2880" w:hanging="360"/>
      </w:pPr>
    </w:lvl>
    <w:lvl w:ilvl="4" w:tplc="0B0C2496">
      <w:start w:val="1"/>
      <w:numFmt w:val="lowerLetter"/>
      <w:lvlText w:val="%5."/>
      <w:lvlJc w:val="left"/>
      <w:pPr>
        <w:ind w:left="3600" w:hanging="360"/>
      </w:pPr>
    </w:lvl>
    <w:lvl w:ilvl="5" w:tplc="DD2A1F86">
      <w:start w:val="1"/>
      <w:numFmt w:val="lowerRoman"/>
      <w:lvlText w:val="%6."/>
      <w:lvlJc w:val="right"/>
      <w:pPr>
        <w:ind w:left="4320" w:hanging="180"/>
      </w:pPr>
    </w:lvl>
    <w:lvl w:ilvl="6" w:tplc="C2D86C1A">
      <w:start w:val="1"/>
      <w:numFmt w:val="decimal"/>
      <w:lvlText w:val="%7."/>
      <w:lvlJc w:val="left"/>
      <w:pPr>
        <w:ind w:left="5040" w:hanging="360"/>
      </w:pPr>
    </w:lvl>
    <w:lvl w:ilvl="7" w:tplc="81A28DBE">
      <w:start w:val="1"/>
      <w:numFmt w:val="lowerLetter"/>
      <w:lvlText w:val="%8."/>
      <w:lvlJc w:val="left"/>
      <w:pPr>
        <w:ind w:left="5760" w:hanging="360"/>
      </w:pPr>
    </w:lvl>
    <w:lvl w:ilvl="8" w:tplc="48DCB138">
      <w:start w:val="1"/>
      <w:numFmt w:val="lowerRoman"/>
      <w:lvlText w:val="%9."/>
      <w:lvlJc w:val="right"/>
      <w:pPr>
        <w:ind w:left="6480" w:hanging="180"/>
      </w:pPr>
    </w:lvl>
  </w:abstractNum>
  <w:abstractNum w:abstractNumId="21" w15:restartNumberingAfterBreak="0">
    <w:nsid w:val="5558544D"/>
    <w:multiLevelType w:val="multilevel"/>
    <w:tmpl w:val="CA907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3C7A66"/>
    <w:multiLevelType w:val="hybridMultilevel"/>
    <w:tmpl w:val="6D026C22"/>
    <w:lvl w:ilvl="0" w:tplc="F008FE6A">
      <w:start w:val="1"/>
      <w:numFmt w:val="decimal"/>
      <w:lvlText w:val="%1."/>
      <w:lvlJc w:val="left"/>
      <w:pPr>
        <w:ind w:left="720" w:hanging="360"/>
      </w:pPr>
    </w:lvl>
    <w:lvl w:ilvl="1" w:tplc="B058D136">
      <w:start w:val="1"/>
      <w:numFmt w:val="lowerLetter"/>
      <w:lvlText w:val="%2."/>
      <w:lvlJc w:val="left"/>
      <w:pPr>
        <w:ind w:left="1440" w:hanging="360"/>
      </w:pPr>
    </w:lvl>
    <w:lvl w:ilvl="2" w:tplc="9914F88A">
      <w:start w:val="1"/>
      <w:numFmt w:val="lowerRoman"/>
      <w:lvlText w:val="%3."/>
      <w:lvlJc w:val="right"/>
      <w:pPr>
        <w:ind w:left="2160" w:hanging="180"/>
      </w:pPr>
    </w:lvl>
    <w:lvl w:ilvl="3" w:tplc="8C481508">
      <w:start w:val="1"/>
      <w:numFmt w:val="decimal"/>
      <w:lvlText w:val="%4."/>
      <w:lvlJc w:val="left"/>
      <w:pPr>
        <w:ind w:left="2880" w:hanging="360"/>
      </w:pPr>
    </w:lvl>
    <w:lvl w:ilvl="4" w:tplc="5B4CCD3E">
      <w:start w:val="1"/>
      <w:numFmt w:val="lowerLetter"/>
      <w:lvlText w:val="%5."/>
      <w:lvlJc w:val="left"/>
      <w:pPr>
        <w:ind w:left="3600" w:hanging="360"/>
      </w:pPr>
    </w:lvl>
    <w:lvl w:ilvl="5" w:tplc="4156DC5A">
      <w:start w:val="1"/>
      <w:numFmt w:val="lowerRoman"/>
      <w:lvlText w:val="%6."/>
      <w:lvlJc w:val="right"/>
      <w:pPr>
        <w:ind w:left="4320" w:hanging="180"/>
      </w:pPr>
    </w:lvl>
    <w:lvl w:ilvl="6" w:tplc="22E2A1EE">
      <w:start w:val="1"/>
      <w:numFmt w:val="decimal"/>
      <w:lvlText w:val="%7."/>
      <w:lvlJc w:val="left"/>
      <w:pPr>
        <w:ind w:left="5040" w:hanging="360"/>
      </w:pPr>
    </w:lvl>
    <w:lvl w:ilvl="7" w:tplc="911C6C98">
      <w:start w:val="1"/>
      <w:numFmt w:val="lowerLetter"/>
      <w:lvlText w:val="%8."/>
      <w:lvlJc w:val="left"/>
      <w:pPr>
        <w:ind w:left="5760" w:hanging="360"/>
      </w:pPr>
    </w:lvl>
    <w:lvl w:ilvl="8" w:tplc="6BAC3DD0">
      <w:start w:val="1"/>
      <w:numFmt w:val="lowerRoman"/>
      <w:lvlText w:val="%9."/>
      <w:lvlJc w:val="right"/>
      <w:pPr>
        <w:ind w:left="6480" w:hanging="180"/>
      </w:pPr>
    </w:lvl>
  </w:abstractNum>
  <w:abstractNum w:abstractNumId="23" w15:restartNumberingAfterBreak="0">
    <w:nsid w:val="5D042EB0"/>
    <w:multiLevelType w:val="multilevel"/>
    <w:tmpl w:val="996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A08D2"/>
    <w:multiLevelType w:val="hybridMultilevel"/>
    <w:tmpl w:val="C6DEAE94"/>
    <w:lvl w:ilvl="0" w:tplc="F1F87808">
      <w:start w:val="1"/>
      <w:numFmt w:val="decimal"/>
      <w:lvlText w:val="%1."/>
      <w:lvlJc w:val="left"/>
      <w:pPr>
        <w:ind w:left="720" w:hanging="360"/>
      </w:pPr>
    </w:lvl>
    <w:lvl w:ilvl="1" w:tplc="35FA1E86">
      <w:start w:val="1"/>
      <w:numFmt w:val="lowerLetter"/>
      <w:lvlText w:val="%2."/>
      <w:lvlJc w:val="left"/>
      <w:pPr>
        <w:ind w:left="1440" w:hanging="360"/>
      </w:pPr>
    </w:lvl>
    <w:lvl w:ilvl="2" w:tplc="45982962">
      <w:start w:val="1"/>
      <w:numFmt w:val="lowerRoman"/>
      <w:lvlText w:val="%3."/>
      <w:lvlJc w:val="right"/>
      <w:pPr>
        <w:ind w:left="2160" w:hanging="180"/>
      </w:pPr>
    </w:lvl>
    <w:lvl w:ilvl="3" w:tplc="0098447E">
      <w:start w:val="1"/>
      <w:numFmt w:val="decimal"/>
      <w:lvlText w:val="%4."/>
      <w:lvlJc w:val="left"/>
      <w:pPr>
        <w:ind w:left="2880" w:hanging="360"/>
      </w:pPr>
    </w:lvl>
    <w:lvl w:ilvl="4" w:tplc="F9980378">
      <w:start w:val="1"/>
      <w:numFmt w:val="lowerLetter"/>
      <w:lvlText w:val="%5."/>
      <w:lvlJc w:val="left"/>
      <w:pPr>
        <w:ind w:left="3600" w:hanging="360"/>
      </w:pPr>
    </w:lvl>
    <w:lvl w:ilvl="5" w:tplc="529CAD50">
      <w:start w:val="1"/>
      <w:numFmt w:val="lowerRoman"/>
      <w:lvlText w:val="%6."/>
      <w:lvlJc w:val="right"/>
      <w:pPr>
        <w:ind w:left="4320" w:hanging="180"/>
      </w:pPr>
    </w:lvl>
    <w:lvl w:ilvl="6" w:tplc="8722A50A">
      <w:start w:val="1"/>
      <w:numFmt w:val="decimal"/>
      <w:lvlText w:val="%7."/>
      <w:lvlJc w:val="left"/>
      <w:pPr>
        <w:ind w:left="5040" w:hanging="360"/>
      </w:pPr>
    </w:lvl>
    <w:lvl w:ilvl="7" w:tplc="FCBE9522">
      <w:start w:val="1"/>
      <w:numFmt w:val="lowerLetter"/>
      <w:lvlText w:val="%8."/>
      <w:lvlJc w:val="left"/>
      <w:pPr>
        <w:ind w:left="5760" w:hanging="360"/>
      </w:pPr>
    </w:lvl>
    <w:lvl w:ilvl="8" w:tplc="CDDAD102">
      <w:start w:val="1"/>
      <w:numFmt w:val="lowerRoman"/>
      <w:lvlText w:val="%9."/>
      <w:lvlJc w:val="right"/>
      <w:pPr>
        <w:ind w:left="6480" w:hanging="180"/>
      </w:pPr>
    </w:lvl>
  </w:abstractNum>
  <w:abstractNum w:abstractNumId="25" w15:restartNumberingAfterBreak="0">
    <w:nsid w:val="64C78AB6"/>
    <w:multiLevelType w:val="hybridMultilevel"/>
    <w:tmpl w:val="7156862E"/>
    <w:lvl w:ilvl="0" w:tplc="311A20B8">
      <w:start w:val="1"/>
      <w:numFmt w:val="decimal"/>
      <w:lvlText w:val="%1."/>
      <w:lvlJc w:val="left"/>
      <w:pPr>
        <w:ind w:left="720" w:hanging="360"/>
      </w:pPr>
    </w:lvl>
    <w:lvl w:ilvl="1" w:tplc="AEF6A044">
      <w:start w:val="1"/>
      <w:numFmt w:val="lowerLetter"/>
      <w:lvlText w:val="%2."/>
      <w:lvlJc w:val="left"/>
      <w:pPr>
        <w:ind w:left="1440" w:hanging="360"/>
      </w:pPr>
    </w:lvl>
    <w:lvl w:ilvl="2" w:tplc="CD049362">
      <w:start w:val="1"/>
      <w:numFmt w:val="lowerRoman"/>
      <w:lvlText w:val="%3."/>
      <w:lvlJc w:val="right"/>
      <w:pPr>
        <w:ind w:left="2160" w:hanging="180"/>
      </w:pPr>
    </w:lvl>
    <w:lvl w:ilvl="3" w:tplc="88E42320">
      <w:start w:val="1"/>
      <w:numFmt w:val="decimal"/>
      <w:lvlText w:val="%4."/>
      <w:lvlJc w:val="left"/>
      <w:pPr>
        <w:ind w:left="2880" w:hanging="360"/>
      </w:pPr>
    </w:lvl>
    <w:lvl w:ilvl="4" w:tplc="E9E45D74">
      <w:start w:val="1"/>
      <w:numFmt w:val="lowerLetter"/>
      <w:lvlText w:val="%5."/>
      <w:lvlJc w:val="left"/>
      <w:pPr>
        <w:ind w:left="3600" w:hanging="360"/>
      </w:pPr>
    </w:lvl>
    <w:lvl w:ilvl="5" w:tplc="A0F2DB92">
      <w:start w:val="1"/>
      <w:numFmt w:val="lowerRoman"/>
      <w:lvlText w:val="%6."/>
      <w:lvlJc w:val="right"/>
      <w:pPr>
        <w:ind w:left="4320" w:hanging="180"/>
      </w:pPr>
    </w:lvl>
    <w:lvl w:ilvl="6" w:tplc="E90E6008">
      <w:start w:val="1"/>
      <w:numFmt w:val="decimal"/>
      <w:lvlText w:val="%7."/>
      <w:lvlJc w:val="left"/>
      <w:pPr>
        <w:ind w:left="5040" w:hanging="360"/>
      </w:pPr>
    </w:lvl>
    <w:lvl w:ilvl="7" w:tplc="ABC08E1C">
      <w:start w:val="1"/>
      <w:numFmt w:val="lowerLetter"/>
      <w:lvlText w:val="%8."/>
      <w:lvlJc w:val="left"/>
      <w:pPr>
        <w:ind w:left="5760" w:hanging="360"/>
      </w:pPr>
    </w:lvl>
    <w:lvl w:ilvl="8" w:tplc="6AD83810">
      <w:start w:val="1"/>
      <w:numFmt w:val="lowerRoman"/>
      <w:lvlText w:val="%9."/>
      <w:lvlJc w:val="right"/>
      <w:pPr>
        <w:ind w:left="6480" w:hanging="180"/>
      </w:pPr>
    </w:lvl>
  </w:abstractNum>
  <w:abstractNum w:abstractNumId="26" w15:restartNumberingAfterBreak="0">
    <w:nsid w:val="66101759"/>
    <w:multiLevelType w:val="hybridMultilevel"/>
    <w:tmpl w:val="4EA0CF02"/>
    <w:lvl w:ilvl="0" w:tplc="357C5862">
      <w:start w:val="1"/>
      <w:numFmt w:val="decimal"/>
      <w:lvlText w:val="%1."/>
      <w:lvlJc w:val="left"/>
      <w:pPr>
        <w:ind w:left="720" w:hanging="360"/>
      </w:pPr>
    </w:lvl>
    <w:lvl w:ilvl="1" w:tplc="218E89F6">
      <w:start w:val="1"/>
      <w:numFmt w:val="lowerLetter"/>
      <w:lvlText w:val="%2."/>
      <w:lvlJc w:val="left"/>
      <w:pPr>
        <w:ind w:left="1440" w:hanging="360"/>
      </w:pPr>
    </w:lvl>
    <w:lvl w:ilvl="2" w:tplc="4B881612">
      <w:start w:val="1"/>
      <w:numFmt w:val="lowerRoman"/>
      <w:lvlText w:val="%3."/>
      <w:lvlJc w:val="right"/>
      <w:pPr>
        <w:ind w:left="2160" w:hanging="180"/>
      </w:pPr>
    </w:lvl>
    <w:lvl w:ilvl="3" w:tplc="315AD4E4">
      <w:start w:val="1"/>
      <w:numFmt w:val="decimal"/>
      <w:lvlText w:val="%4."/>
      <w:lvlJc w:val="left"/>
      <w:pPr>
        <w:ind w:left="2880" w:hanging="360"/>
      </w:pPr>
    </w:lvl>
    <w:lvl w:ilvl="4" w:tplc="B20E42FA">
      <w:start w:val="1"/>
      <w:numFmt w:val="lowerLetter"/>
      <w:lvlText w:val="%5."/>
      <w:lvlJc w:val="left"/>
      <w:pPr>
        <w:ind w:left="3600" w:hanging="360"/>
      </w:pPr>
    </w:lvl>
    <w:lvl w:ilvl="5" w:tplc="DADCE99E">
      <w:start w:val="1"/>
      <w:numFmt w:val="lowerRoman"/>
      <w:lvlText w:val="%6."/>
      <w:lvlJc w:val="right"/>
      <w:pPr>
        <w:ind w:left="4320" w:hanging="180"/>
      </w:pPr>
    </w:lvl>
    <w:lvl w:ilvl="6" w:tplc="034CE9FA">
      <w:start w:val="1"/>
      <w:numFmt w:val="decimal"/>
      <w:lvlText w:val="%7."/>
      <w:lvlJc w:val="left"/>
      <w:pPr>
        <w:ind w:left="5040" w:hanging="360"/>
      </w:pPr>
    </w:lvl>
    <w:lvl w:ilvl="7" w:tplc="A8A44DAE">
      <w:start w:val="1"/>
      <w:numFmt w:val="lowerLetter"/>
      <w:lvlText w:val="%8."/>
      <w:lvlJc w:val="left"/>
      <w:pPr>
        <w:ind w:left="5760" w:hanging="360"/>
      </w:pPr>
    </w:lvl>
    <w:lvl w:ilvl="8" w:tplc="647C6014">
      <w:start w:val="1"/>
      <w:numFmt w:val="lowerRoman"/>
      <w:lvlText w:val="%9."/>
      <w:lvlJc w:val="right"/>
      <w:pPr>
        <w:ind w:left="6480" w:hanging="180"/>
      </w:pPr>
    </w:lvl>
  </w:abstractNum>
  <w:abstractNum w:abstractNumId="27" w15:restartNumberingAfterBreak="0">
    <w:nsid w:val="6BE0126B"/>
    <w:multiLevelType w:val="hybridMultilevel"/>
    <w:tmpl w:val="79A424A0"/>
    <w:lvl w:ilvl="0" w:tplc="730AA6AE">
      <w:start w:val="1"/>
      <w:numFmt w:val="decimal"/>
      <w:lvlText w:val="%1."/>
      <w:lvlJc w:val="left"/>
      <w:pPr>
        <w:ind w:left="720" w:hanging="360"/>
      </w:pPr>
    </w:lvl>
    <w:lvl w:ilvl="1" w:tplc="1462378C">
      <w:start w:val="1"/>
      <w:numFmt w:val="lowerLetter"/>
      <w:lvlText w:val="%2."/>
      <w:lvlJc w:val="left"/>
      <w:pPr>
        <w:ind w:left="1440" w:hanging="360"/>
      </w:pPr>
    </w:lvl>
    <w:lvl w:ilvl="2" w:tplc="62FE2646">
      <w:start w:val="1"/>
      <w:numFmt w:val="lowerRoman"/>
      <w:lvlText w:val="%3."/>
      <w:lvlJc w:val="right"/>
      <w:pPr>
        <w:ind w:left="2160" w:hanging="180"/>
      </w:pPr>
    </w:lvl>
    <w:lvl w:ilvl="3" w:tplc="BB66E76E">
      <w:start w:val="1"/>
      <w:numFmt w:val="decimal"/>
      <w:lvlText w:val="%4."/>
      <w:lvlJc w:val="left"/>
      <w:pPr>
        <w:ind w:left="2880" w:hanging="360"/>
      </w:pPr>
    </w:lvl>
    <w:lvl w:ilvl="4" w:tplc="281ABF24">
      <w:start w:val="1"/>
      <w:numFmt w:val="lowerLetter"/>
      <w:lvlText w:val="%5."/>
      <w:lvlJc w:val="left"/>
      <w:pPr>
        <w:ind w:left="3600" w:hanging="360"/>
      </w:pPr>
    </w:lvl>
    <w:lvl w:ilvl="5" w:tplc="7750A1BE">
      <w:start w:val="1"/>
      <w:numFmt w:val="lowerRoman"/>
      <w:lvlText w:val="%6."/>
      <w:lvlJc w:val="right"/>
      <w:pPr>
        <w:ind w:left="4320" w:hanging="180"/>
      </w:pPr>
    </w:lvl>
    <w:lvl w:ilvl="6" w:tplc="A0BE063C">
      <w:start w:val="1"/>
      <w:numFmt w:val="decimal"/>
      <w:lvlText w:val="%7."/>
      <w:lvlJc w:val="left"/>
      <w:pPr>
        <w:ind w:left="5040" w:hanging="360"/>
      </w:pPr>
    </w:lvl>
    <w:lvl w:ilvl="7" w:tplc="A07EAD88">
      <w:start w:val="1"/>
      <w:numFmt w:val="lowerLetter"/>
      <w:lvlText w:val="%8."/>
      <w:lvlJc w:val="left"/>
      <w:pPr>
        <w:ind w:left="5760" w:hanging="360"/>
      </w:pPr>
    </w:lvl>
    <w:lvl w:ilvl="8" w:tplc="DD2EB1F4">
      <w:start w:val="1"/>
      <w:numFmt w:val="lowerRoman"/>
      <w:lvlText w:val="%9."/>
      <w:lvlJc w:val="right"/>
      <w:pPr>
        <w:ind w:left="6480" w:hanging="180"/>
      </w:pPr>
    </w:lvl>
  </w:abstractNum>
  <w:abstractNum w:abstractNumId="28" w15:restartNumberingAfterBreak="0">
    <w:nsid w:val="6CF66D7A"/>
    <w:multiLevelType w:val="multilevel"/>
    <w:tmpl w:val="41364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3A3761"/>
    <w:multiLevelType w:val="multilevel"/>
    <w:tmpl w:val="6282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7DF24D"/>
    <w:multiLevelType w:val="hybridMultilevel"/>
    <w:tmpl w:val="B98CA290"/>
    <w:lvl w:ilvl="0" w:tplc="05666422">
      <w:start w:val="1"/>
      <w:numFmt w:val="upperRoman"/>
      <w:lvlText w:val="%1."/>
      <w:lvlJc w:val="left"/>
      <w:pPr>
        <w:ind w:left="720" w:hanging="360"/>
      </w:pPr>
    </w:lvl>
    <w:lvl w:ilvl="1" w:tplc="FB406578">
      <w:start w:val="1"/>
      <w:numFmt w:val="lowerLetter"/>
      <w:lvlText w:val="%2."/>
      <w:lvlJc w:val="left"/>
      <w:pPr>
        <w:ind w:left="1440" w:hanging="360"/>
      </w:pPr>
    </w:lvl>
    <w:lvl w:ilvl="2" w:tplc="29AE4170">
      <w:start w:val="1"/>
      <w:numFmt w:val="lowerRoman"/>
      <w:lvlText w:val="%3."/>
      <w:lvlJc w:val="right"/>
      <w:pPr>
        <w:ind w:left="2160" w:hanging="180"/>
      </w:pPr>
    </w:lvl>
    <w:lvl w:ilvl="3" w:tplc="D85275AC">
      <w:start w:val="1"/>
      <w:numFmt w:val="decimal"/>
      <w:lvlText w:val="%4."/>
      <w:lvlJc w:val="left"/>
      <w:pPr>
        <w:ind w:left="2880" w:hanging="360"/>
      </w:pPr>
    </w:lvl>
    <w:lvl w:ilvl="4" w:tplc="A598663E">
      <w:start w:val="1"/>
      <w:numFmt w:val="lowerLetter"/>
      <w:lvlText w:val="%5."/>
      <w:lvlJc w:val="left"/>
      <w:pPr>
        <w:ind w:left="3600" w:hanging="360"/>
      </w:pPr>
    </w:lvl>
    <w:lvl w:ilvl="5" w:tplc="BC1E825C">
      <w:start w:val="1"/>
      <w:numFmt w:val="lowerRoman"/>
      <w:lvlText w:val="%6."/>
      <w:lvlJc w:val="right"/>
      <w:pPr>
        <w:ind w:left="4320" w:hanging="180"/>
      </w:pPr>
    </w:lvl>
    <w:lvl w:ilvl="6" w:tplc="AB38FE76">
      <w:start w:val="1"/>
      <w:numFmt w:val="decimal"/>
      <w:lvlText w:val="%7."/>
      <w:lvlJc w:val="left"/>
      <w:pPr>
        <w:ind w:left="5040" w:hanging="360"/>
      </w:pPr>
    </w:lvl>
    <w:lvl w:ilvl="7" w:tplc="A9941186">
      <w:start w:val="1"/>
      <w:numFmt w:val="lowerLetter"/>
      <w:lvlText w:val="%8."/>
      <w:lvlJc w:val="left"/>
      <w:pPr>
        <w:ind w:left="5760" w:hanging="360"/>
      </w:pPr>
    </w:lvl>
    <w:lvl w:ilvl="8" w:tplc="8ADA3742">
      <w:start w:val="1"/>
      <w:numFmt w:val="lowerRoman"/>
      <w:lvlText w:val="%9."/>
      <w:lvlJc w:val="right"/>
      <w:pPr>
        <w:ind w:left="6480" w:hanging="180"/>
      </w:pPr>
    </w:lvl>
  </w:abstractNum>
  <w:abstractNum w:abstractNumId="31" w15:restartNumberingAfterBreak="0">
    <w:nsid w:val="7D8A2980"/>
    <w:multiLevelType w:val="hybridMultilevel"/>
    <w:tmpl w:val="3F02B324"/>
    <w:lvl w:ilvl="0" w:tplc="04C694F4">
      <w:start w:val="1"/>
      <w:numFmt w:val="decimal"/>
      <w:lvlText w:val="%1."/>
      <w:lvlJc w:val="left"/>
      <w:pPr>
        <w:ind w:left="720" w:hanging="360"/>
      </w:pPr>
    </w:lvl>
    <w:lvl w:ilvl="1" w:tplc="E1ECA604">
      <w:start w:val="1"/>
      <w:numFmt w:val="lowerLetter"/>
      <w:lvlText w:val="%2."/>
      <w:lvlJc w:val="left"/>
      <w:pPr>
        <w:ind w:left="1440" w:hanging="360"/>
      </w:pPr>
    </w:lvl>
    <w:lvl w:ilvl="2" w:tplc="7624CD0E">
      <w:start w:val="1"/>
      <w:numFmt w:val="lowerRoman"/>
      <w:lvlText w:val="%3."/>
      <w:lvlJc w:val="right"/>
      <w:pPr>
        <w:ind w:left="2160" w:hanging="180"/>
      </w:pPr>
    </w:lvl>
    <w:lvl w:ilvl="3" w:tplc="21923600">
      <w:start w:val="1"/>
      <w:numFmt w:val="decimal"/>
      <w:lvlText w:val="%4."/>
      <w:lvlJc w:val="left"/>
      <w:pPr>
        <w:ind w:left="2880" w:hanging="360"/>
      </w:pPr>
    </w:lvl>
    <w:lvl w:ilvl="4" w:tplc="1FF42220">
      <w:start w:val="1"/>
      <w:numFmt w:val="lowerLetter"/>
      <w:lvlText w:val="%5."/>
      <w:lvlJc w:val="left"/>
      <w:pPr>
        <w:ind w:left="3600" w:hanging="360"/>
      </w:pPr>
    </w:lvl>
    <w:lvl w:ilvl="5" w:tplc="788E4FD4">
      <w:start w:val="1"/>
      <w:numFmt w:val="lowerRoman"/>
      <w:lvlText w:val="%6."/>
      <w:lvlJc w:val="right"/>
      <w:pPr>
        <w:ind w:left="4320" w:hanging="180"/>
      </w:pPr>
    </w:lvl>
    <w:lvl w:ilvl="6" w:tplc="04FA2E7C">
      <w:start w:val="1"/>
      <w:numFmt w:val="decimal"/>
      <w:lvlText w:val="%7."/>
      <w:lvlJc w:val="left"/>
      <w:pPr>
        <w:ind w:left="5040" w:hanging="360"/>
      </w:pPr>
    </w:lvl>
    <w:lvl w:ilvl="7" w:tplc="8FDC73CC">
      <w:start w:val="1"/>
      <w:numFmt w:val="lowerLetter"/>
      <w:lvlText w:val="%8."/>
      <w:lvlJc w:val="left"/>
      <w:pPr>
        <w:ind w:left="5760" w:hanging="360"/>
      </w:pPr>
    </w:lvl>
    <w:lvl w:ilvl="8" w:tplc="DF1A8994">
      <w:start w:val="1"/>
      <w:numFmt w:val="lowerRoman"/>
      <w:lvlText w:val="%9."/>
      <w:lvlJc w:val="right"/>
      <w:pPr>
        <w:ind w:left="6480" w:hanging="180"/>
      </w:pPr>
    </w:lvl>
  </w:abstractNum>
  <w:abstractNum w:abstractNumId="32" w15:restartNumberingAfterBreak="0">
    <w:nsid w:val="7E525D99"/>
    <w:multiLevelType w:val="hybridMultilevel"/>
    <w:tmpl w:val="B0EE4B1C"/>
    <w:lvl w:ilvl="0" w:tplc="67E8BB2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EC86890"/>
    <w:multiLevelType w:val="hybridMultilevel"/>
    <w:tmpl w:val="69BCEDB6"/>
    <w:lvl w:ilvl="0" w:tplc="ECD2FACC">
      <w:start w:val="1"/>
      <w:numFmt w:val="bullet"/>
      <w:lvlText w:val=""/>
      <w:lvlJc w:val="left"/>
      <w:pPr>
        <w:ind w:left="2340" w:hanging="360"/>
      </w:pPr>
      <w:rPr>
        <w:rFonts w:ascii="Symbol" w:hAnsi="Symbol" w:hint="default"/>
      </w:rPr>
    </w:lvl>
    <w:lvl w:ilvl="1" w:tplc="22B275F2">
      <w:start w:val="1"/>
      <w:numFmt w:val="bullet"/>
      <w:lvlText w:val="o"/>
      <w:lvlJc w:val="left"/>
      <w:pPr>
        <w:ind w:left="1440" w:hanging="360"/>
      </w:pPr>
      <w:rPr>
        <w:rFonts w:ascii="Courier New" w:hAnsi="Courier New" w:hint="default"/>
      </w:rPr>
    </w:lvl>
    <w:lvl w:ilvl="2" w:tplc="5634657C">
      <w:start w:val="1"/>
      <w:numFmt w:val="bullet"/>
      <w:lvlText w:val=""/>
      <w:lvlJc w:val="left"/>
      <w:pPr>
        <w:ind w:left="2160" w:hanging="360"/>
      </w:pPr>
      <w:rPr>
        <w:rFonts w:ascii="Wingdings" w:hAnsi="Wingdings" w:hint="default"/>
      </w:rPr>
    </w:lvl>
    <w:lvl w:ilvl="3" w:tplc="CD0CCD16">
      <w:start w:val="1"/>
      <w:numFmt w:val="bullet"/>
      <w:lvlText w:val=""/>
      <w:lvlJc w:val="left"/>
      <w:pPr>
        <w:ind w:left="2880" w:hanging="360"/>
      </w:pPr>
      <w:rPr>
        <w:rFonts w:ascii="Symbol" w:hAnsi="Symbol" w:hint="default"/>
      </w:rPr>
    </w:lvl>
    <w:lvl w:ilvl="4" w:tplc="458447CA">
      <w:start w:val="1"/>
      <w:numFmt w:val="bullet"/>
      <w:lvlText w:val="o"/>
      <w:lvlJc w:val="left"/>
      <w:pPr>
        <w:ind w:left="3600" w:hanging="360"/>
      </w:pPr>
      <w:rPr>
        <w:rFonts w:ascii="Courier New" w:hAnsi="Courier New" w:hint="default"/>
      </w:rPr>
    </w:lvl>
    <w:lvl w:ilvl="5" w:tplc="9D2E8284">
      <w:start w:val="1"/>
      <w:numFmt w:val="bullet"/>
      <w:lvlText w:val=""/>
      <w:lvlJc w:val="left"/>
      <w:pPr>
        <w:ind w:left="4320" w:hanging="360"/>
      </w:pPr>
      <w:rPr>
        <w:rFonts w:ascii="Wingdings" w:hAnsi="Wingdings" w:hint="default"/>
      </w:rPr>
    </w:lvl>
    <w:lvl w:ilvl="6" w:tplc="AA2845B6">
      <w:start w:val="1"/>
      <w:numFmt w:val="bullet"/>
      <w:lvlText w:val=""/>
      <w:lvlJc w:val="left"/>
      <w:pPr>
        <w:ind w:left="5040" w:hanging="360"/>
      </w:pPr>
      <w:rPr>
        <w:rFonts w:ascii="Symbol" w:hAnsi="Symbol" w:hint="default"/>
      </w:rPr>
    </w:lvl>
    <w:lvl w:ilvl="7" w:tplc="CA629186">
      <w:start w:val="1"/>
      <w:numFmt w:val="bullet"/>
      <w:lvlText w:val="o"/>
      <w:lvlJc w:val="left"/>
      <w:pPr>
        <w:ind w:left="5760" w:hanging="360"/>
      </w:pPr>
      <w:rPr>
        <w:rFonts w:ascii="Courier New" w:hAnsi="Courier New" w:hint="default"/>
      </w:rPr>
    </w:lvl>
    <w:lvl w:ilvl="8" w:tplc="4540267E">
      <w:start w:val="1"/>
      <w:numFmt w:val="bullet"/>
      <w:lvlText w:val=""/>
      <w:lvlJc w:val="left"/>
      <w:pPr>
        <w:ind w:left="6480" w:hanging="360"/>
      </w:pPr>
      <w:rPr>
        <w:rFonts w:ascii="Wingdings" w:hAnsi="Wingdings" w:hint="default"/>
      </w:rPr>
    </w:lvl>
  </w:abstractNum>
  <w:num w:numId="1" w16cid:durableId="1372270657">
    <w:abstractNumId w:val="2"/>
  </w:num>
  <w:num w:numId="2" w16cid:durableId="1441291875">
    <w:abstractNumId w:val="20"/>
  </w:num>
  <w:num w:numId="3" w16cid:durableId="1854373291">
    <w:abstractNumId w:val="26"/>
  </w:num>
  <w:num w:numId="4" w16cid:durableId="105590012">
    <w:abstractNumId w:val="0"/>
  </w:num>
  <w:num w:numId="5" w16cid:durableId="396822235">
    <w:abstractNumId w:val="27"/>
  </w:num>
  <w:num w:numId="6" w16cid:durableId="607201540">
    <w:abstractNumId w:val="1"/>
  </w:num>
  <w:num w:numId="7" w16cid:durableId="1779060389">
    <w:abstractNumId w:val="19"/>
  </w:num>
  <w:num w:numId="8" w16cid:durableId="1848790122">
    <w:abstractNumId w:val="24"/>
  </w:num>
  <w:num w:numId="9" w16cid:durableId="198668879">
    <w:abstractNumId w:val="13"/>
  </w:num>
  <w:num w:numId="10" w16cid:durableId="1159348461">
    <w:abstractNumId w:val="16"/>
  </w:num>
  <w:num w:numId="11" w16cid:durableId="85421848">
    <w:abstractNumId w:val="33"/>
  </w:num>
  <w:num w:numId="12" w16cid:durableId="788091694">
    <w:abstractNumId w:val="11"/>
  </w:num>
  <w:num w:numId="13" w16cid:durableId="887766021">
    <w:abstractNumId w:val="7"/>
  </w:num>
  <w:num w:numId="14" w16cid:durableId="491138161">
    <w:abstractNumId w:val="25"/>
  </w:num>
  <w:num w:numId="15" w16cid:durableId="21442793">
    <w:abstractNumId w:val="8"/>
  </w:num>
  <w:num w:numId="16" w16cid:durableId="1489125858">
    <w:abstractNumId w:val="12"/>
  </w:num>
  <w:num w:numId="17" w16cid:durableId="1873106763">
    <w:abstractNumId w:val="30"/>
  </w:num>
  <w:num w:numId="18" w16cid:durableId="635337120">
    <w:abstractNumId w:val="22"/>
  </w:num>
  <w:num w:numId="19" w16cid:durableId="568462671">
    <w:abstractNumId w:val="31"/>
  </w:num>
  <w:num w:numId="20" w16cid:durableId="2032947700">
    <w:abstractNumId w:val="17"/>
  </w:num>
  <w:num w:numId="21" w16cid:durableId="1896508237">
    <w:abstractNumId w:val="21"/>
  </w:num>
  <w:num w:numId="22" w16cid:durableId="853030440">
    <w:abstractNumId w:val="14"/>
  </w:num>
  <w:num w:numId="23" w16cid:durableId="1064567545">
    <w:abstractNumId w:val="28"/>
    <w:lvlOverride w:ilvl="0">
      <w:startOverride w:val="3"/>
    </w:lvlOverride>
  </w:num>
  <w:num w:numId="24" w16cid:durableId="659383574">
    <w:abstractNumId w:val="10"/>
  </w:num>
  <w:num w:numId="25" w16cid:durableId="865941824">
    <w:abstractNumId w:val="18"/>
  </w:num>
  <w:num w:numId="26" w16cid:durableId="1315375725">
    <w:abstractNumId w:val="29"/>
  </w:num>
  <w:num w:numId="27" w16cid:durableId="894046837">
    <w:abstractNumId w:val="23"/>
  </w:num>
  <w:num w:numId="28" w16cid:durableId="157235820">
    <w:abstractNumId w:val="32"/>
  </w:num>
  <w:num w:numId="29" w16cid:durableId="837888139">
    <w:abstractNumId w:val="5"/>
  </w:num>
  <w:num w:numId="30" w16cid:durableId="2075158783">
    <w:abstractNumId w:val="9"/>
  </w:num>
  <w:num w:numId="31" w16cid:durableId="2039811178">
    <w:abstractNumId w:val="4"/>
  </w:num>
  <w:num w:numId="32" w16cid:durableId="1100642036">
    <w:abstractNumId w:val="6"/>
  </w:num>
  <w:num w:numId="33" w16cid:durableId="1772553660">
    <w:abstractNumId w:val="15"/>
  </w:num>
  <w:num w:numId="34" w16cid:durableId="1967392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bordersDoNotSurroundHeader/>
  <w:bordersDoNotSurroundFooter/>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BAA"/>
    <w:rsid w:val="000114EB"/>
    <w:rsid w:val="00015744"/>
    <w:rsid w:val="000359D1"/>
    <w:rsid w:val="000433DD"/>
    <w:rsid w:val="00047276"/>
    <w:rsid w:val="00047F06"/>
    <w:rsid w:val="000500CC"/>
    <w:rsid w:val="00073366"/>
    <w:rsid w:val="00074041"/>
    <w:rsid w:val="00074CA4"/>
    <w:rsid w:val="00075273"/>
    <w:rsid w:val="00080AE3"/>
    <w:rsid w:val="00086AFE"/>
    <w:rsid w:val="000870C1"/>
    <w:rsid w:val="000A0CE4"/>
    <w:rsid w:val="000A51D3"/>
    <w:rsid w:val="000A6A8A"/>
    <w:rsid w:val="000A7F32"/>
    <w:rsid w:val="000B4301"/>
    <w:rsid w:val="000B65FA"/>
    <w:rsid w:val="000D0C5B"/>
    <w:rsid w:val="000D1E86"/>
    <w:rsid w:val="000D3926"/>
    <w:rsid w:val="000F12E7"/>
    <w:rsid w:val="000F2B7D"/>
    <w:rsid w:val="00100162"/>
    <w:rsid w:val="00101BAA"/>
    <w:rsid w:val="001078B6"/>
    <w:rsid w:val="00110B42"/>
    <w:rsid w:val="00117973"/>
    <w:rsid w:val="001266B6"/>
    <w:rsid w:val="001345E1"/>
    <w:rsid w:val="0014009A"/>
    <w:rsid w:val="001414A1"/>
    <w:rsid w:val="001618F5"/>
    <w:rsid w:val="00163768"/>
    <w:rsid w:val="00165664"/>
    <w:rsid w:val="00167985"/>
    <w:rsid w:val="00187632"/>
    <w:rsid w:val="0019262D"/>
    <w:rsid w:val="00195492"/>
    <w:rsid w:val="001B265C"/>
    <w:rsid w:val="001C2C50"/>
    <w:rsid w:val="001C3721"/>
    <w:rsid w:val="001C6850"/>
    <w:rsid w:val="001C7EB4"/>
    <w:rsid w:val="001D390E"/>
    <w:rsid w:val="001D3B30"/>
    <w:rsid w:val="001D5BB6"/>
    <w:rsid w:val="001E07C7"/>
    <w:rsid w:val="001E54C7"/>
    <w:rsid w:val="001F615E"/>
    <w:rsid w:val="002031D2"/>
    <w:rsid w:val="00211CE6"/>
    <w:rsid w:val="002366C9"/>
    <w:rsid w:val="00245438"/>
    <w:rsid w:val="002562EC"/>
    <w:rsid w:val="002653B6"/>
    <w:rsid w:val="0029520D"/>
    <w:rsid w:val="002A039A"/>
    <w:rsid w:val="002B386F"/>
    <w:rsid w:val="002B3A42"/>
    <w:rsid w:val="002D0D37"/>
    <w:rsid w:val="002D61BB"/>
    <w:rsid w:val="002E5A41"/>
    <w:rsid w:val="002F7DE5"/>
    <w:rsid w:val="00313408"/>
    <w:rsid w:val="00317C7A"/>
    <w:rsid w:val="00357AEB"/>
    <w:rsid w:val="00360AC5"/>
    <w:rsid w:val="00362D36"/>
    <w:rsid w:val="00365B6F"/>
    <w:rsid w:val="00370B15"/>
    <w:rsid w:val="00371E9B"/>
    <w:rsid w:val="003752D9"/>
    <w:rsid w:val="0038524F"/>
    <w:rsid w:val="00391502"/>
    <w:rsid w:val="003A7DA5"/>
    <w:rsid w:val="003B0D5F"/>
    <w:rsid w:val="003B163C"/>
    <w:rsid w:val="003B72C4"/>
    <w:rsid w:val="003B7398"/>
    <w:rsid w:val="003C56F0"/>
    <w:rsid w:val="003D118D"/>
    <w:rsid w:val="003D7BE5"/>
    <w:rsid w:val="003E005A"/>
    <w:rsid w:val="003E478C"/>
    <w:rsid w:val="003E51BC"/>
    <w:rsid w:val="003E6AB7"/>
    <w:rsid w:val="003F02AA"/>
    <w:rsid w:val="003F05A3"/>
    <w:rsid w:val="003F76D0"/>
    <w:rsid w:val="003F7FDB"/>
    <w:rsid w:val="00401806"/>
    <w:rsid w:val="00404655"/>
    <w:rsid w:val="00410E96"/>
    <w:rsid w:val="00412E2D"/>
    <w:rsid w:val="00421FC0"/>
    <w:rsid w:val="00425B80"/>
    <w:rsid w:val="00443FC5"/>
    <w:rsid w:val="00455C34"/>
    <w:rsid w:val="00456712"/>
    <w:rsid w:val="00466372"/>
    <w:rsid w:val="00470615"/>
    <w:rsid w:val="004722E0"/>
    <w:rsid w:val="00473141"/>
    <w:rsid w:val="00475240"/>
    <w:rsid w:val="00483E3F"/>
    <w:rsid w:val="004841F6"/>
    <w:rsid w:val="00484F8A"/>
    <w:rsid w:val="00487AAD"/>
    <w:rsid w:val="0049057A"/>
    <w:rsid w:val="00492556"/>
    <w:rsid w:val="004A0D34"/>
    <w:rsid w:val="004A1AF5"/>
    <w:rsid w:val="004A429E"/>
    <w:rsid w:val="004C4899"/>
    <w:rsid w:val="004E092E"/>
    <w:rsid w:val="004E22F5"/>
    <w:rsid w:val="004E6A2E"/>
    <w:rsid w:val="004F08D0"/>
    <w:rsid w:val="004F10E8"/>
    <w:rsid w:val="00504FE7"/>
    <w:rsid w:val="00514704"/>
    <w:rsid w:val="00536739"/>
    <w:rsid w:val="005416C3"/>
    <w:rsid w:val="00551598"/>
    <w:rsid w:val="005526B1"/>
    <w:rsid w:val="005550E1"/>
    <w:rsid w:val="00556139"/>
    <w:rsid w:val="00557B3F"/>
    <w:rsid w:val="00557D0C"/>
    <w:rsid w:val="00564EAC"/>
    <w:rsid w:val="00565C64"/>
    <w:rsid w:val="0057483A"/>
    <w:rsid w:val="00574FCB"/>
    <w:rsid w:val="00576036"/>
    <w:rsid w:val="00580854"/>
    <w:rsid w:val="00596734"/>
    <w:rsid w:val="005B1BCB"/>
    <w:rsid w:val="005B1FD1"/>
    <w:rsid w:val="005B5462"/>
    <w:rsid w:val="005D1E70"/>
    <w:rsid w:val="005D6E23"/>
    <w:rsid w:val="006021DC"/>
    <w:rsid w:val="00603A7A"/>
    <w:rsid w:val="006072E9"/>
    <w:rsid w:val="00607679"/>
    <w:rsid w:val="00617C2B"/>
    <w:rsid w:val="00622ABA"/>
    <w:rsid w:val="00627B65"/>
    <w:rsid w:val="00646ACE"/>
    <w:rsid w:val="00653A7F"/>
    <w:rsid w:val="00655346"/>
    <w:rsid w:val="00686F61"/>
    <w:rsid w:val="00692215"/>
    <w:rsid w:val="00692268"/>
    <w:rsid w:val="0069BA38"/>
    <w:rsid w:val="006A11C8"/>
    <w:rsid w:val="006A35E7"/>
    <w:rsid w:val="006B05D7"/>
    <w:rsid w:val="006B23D0"/>
    <w:rsid w:val="006C60E6"/>
    <w:rsid w:val="006D0201"/>
    <w:rsid w:val="006D062A"/>
    <w:rsid w:val="006D7B8E"/>
    <w:rsid w:val="006F3542"/>
    <w:rsid w:val="00705D20"/>
    <w:rsid w:val="007063D9"/>
    <w:rsid w:val="0070735C"/>
    <w:rsid w:val="00710CE9"/>
    <w:rsid w:val="007175F2"/>
    <w:rsid w:val="00721E59"/>
    <w:rsid w:val="007239B3"/>
    <w:rsid w:val="0075145C"/>
    <w:rsid w:val="00753E66"/>
    <w:rsid w:val="00757746"/>
    <w:rsid w:val="00762267"/>
    <w:rsid w:val="00772B92"/>
    <w:rsid w:val="00776E5F"/>
    <w:rsid w:val="00793311"/>
    <w:rsid w:val="007A1948"/>
    <w:rsid w:val="007A1EB3"/>
    <w:rsid w:val="007A6F20"/>
    <w:rsid w:val="007C3BE6"/>
    <w:rsid w:val="007D42FE"/>
    <w:rsid w:val="007D5E4F"/>
    <w:rsid w:val="007D6778"/>
    <w:rsid w:val="007E632F"/>
    <w:rsid w:val="007F100A"/>
    <w:rsid w:val="007F4CD4"/>
    <w:rsid w:val="007F64D8"/>
    <w:rsid w:val="00800943"/>
    <w:rsid w:val="008259F6"/>
    <w:rsid w:val="00835CD5"/>
    <w:rsid w:val="008408EA"/>
    <w:rsid w:val="00844E86"/>
    <w:rsid w:val="00845645"/>
    <w:rsid w:val="00846216"/>
    <w:rsid w:val="0084629E"/>
    <w:rsid w:val="00853EBE"/>
    <w:rsid w:val="008555E3"/>
    <w:rsid w:val="00856E88"/>
    <w:rsid w:val="00860FB0"/>
    <w:rsid w:val="00873CB8"/>
    <w:rsid w:val="008751E2"/>
    <w:rsid w:val="008966F3"/>
    <w:rsid w:val="008973E7"/>
    <w:rsid w:val="008B7075"/>
    <w:rsid w:val="008C6C50"/>
    <w:rsid w:val="008D09DA"/>
    <w:rsid w:val="008D3D00"/>
    <w:rsid w:val="008E7F8D"/>
    <w:rsid w:val="0090320E"/>
    <w:rsid w:val="00907ED3"/>
    <w:rsid w:val="00907F93"/>
    <w:rsid w:val="00913388"/>
    <w:rsid w:val="00934C56"/>
    <w:rsid w:val="00952F7D"/>
    <w:rsid w:val="009644C7"/>
    <w:rsid w:val="00982FE2"/>
    <w:rsid w:val="00986B20"/>
    <w:rsid w:val="009A2466"/>
    <w:rsid w:val="009A380C"/>
    <w:rsid w:val="009A504B"/>
    <w:rsid w:val="009A539C"/>
    <w:rsid w:val="009B2968"/>
    <w:rsid w:val="009B5580"/>
    <w:rsid w:val="009B72D4"/>
    <w:rsid w:val="009D037C"/>
    <w:rsid w:val="009D170D"/>
    <w:rsid w:val="009D4923"/>
    <w:rsid w:val="009E3C9D"/>
    <w:rsid w:val="009F418D"/>
    <w:rsid w:val="00A07DCE"/>
    <w:rsid w:val="00A123DD"/>
    <w:rsid w:val="00A16C7F"/>
    <w:rsid w:val="00A22FA7"/>
    <w:rsid w:val="00A24E55"/>
    <w:rsid w:val="00A2735A"/>
    <w:rsid w:val="00A565AB"/>
    <w:rsid w:val="00A602AF"/>
    <w:rsid w:val="00A61AC4"/>
    <w:rsid w:val="00A61EC4"/>
    <w:rsid w:val="00A64F96"/>
    <w:rsid w:val="00A7334B"/>
    <w:rsid w:val="00A764BE"/>
    <w:rsid w:val="00A76878"/>
    <w:rsid w:val="00A91836"/>
    <w:rsid w:val="00A946D8"/>
    <w:rsid w:val="00AA0612"/>
    <w:rsid w:val="00AB332C"/>
    <w:rsid w:val="00AC112B"/>
    <w:rsid w:val="00AC37C4"/>
    <w:rsid w:val="00AC453E"/>
    <w:rsid w:val="00AD3CF8"/>
    <w:rsid w:val="00AD5A46"/>
    <w:rsid w:val="00AE1920"/>
    <w:rsid w:val="00AE2317"/>
    <w:rsid w:val="00AF03DA"/>
    <w:rsid w:val="00AF35A4"/>
    <w:rsid w:val="00B3718E"/>
    <w:rsid w:val="00B51B03"/>
    <w:rsid w:val="00B52185"/>
    <w:rsid w:val="00B529A8"/>
    <w:rsid w:val="00B542F0"/>
    <w:rsid w:val="00B605A8"/>
    <w:rsid w:val="00B6139E"/>
    <w:rsid w:val="00B7283A"/>
    <w:rsid w:val="00B85181"/>
    <w:rsid w:val="00BA145E"/>
    <w:rsid w:val="00BA1C9A"/>
    <w:rsid w:val="00BA2895"/>
    <w:rsid w:val="00BA2E82"/>
    <w:rsid w:val="00BB655E"/>
    <w:rsid w:val="00BC2842"/>
    <w:rsid w:val="00BE2683"/>
    <w:rsid w:val="00BE6F46"/>
    <w:rsid w:val="00BE7A46"/>
    <w:rsid w:val="00BF74F8"/>
    <w:rsid w:val="00C12A0A"/>
    <w:rsid w:val="00C12C45"/>
    <w:rsid w:val="00C14706"/>
    <w:rsid w:val="00C1582A"/>
    <w:rsid w:val="00C1719E"/>
    <w:rsid w:val="00C27138"/>
    <w:rsid w:val="00C27AD3"/>
    <w:rsid w:val="00C3007A"/>
    <w:rsid w:val="00C636D2"/>
    <w:rsid w:val="00C73877"/>
    <w:rsid w:val="00C80E9A"/>
    <w:rsid w:val="00C91383"/>
    <w:rsid w:val="00C93BCC"/>
    <w:rsid w:val="00C95220"/>
    <w:rsid w:val="00CA582D"/>
    <w:rsid w:val="00CC19E6"/>
    <w:rsid w:val="00CC437F"/>
    <w:rsid w:val="00CC65F3"/>
    <w:rsid w:val="00CE0F2B"/>
    <w:rsid w:val="00CE2E59"/>
    <w:rsid w:val="00CF6F8F"/>
    <w:rsid w:val="00D03E6B"/>
    <w:rsid w:val="00D11433"/>
    <w:rsid w:val="00D22FEB"/>
    <w:rsid w:val="00D32197"/>
    <w:rsid w:val="00D46A04"/>
    <w:rsid w:val="00D57E10"/>
    <w:rsid w:val="00D6051B"/>
    <w:rsid w:val="00D60995"/>
    <w:rsid w:val="00D76E8B"/>
    <w:rsid w:val="00D80E83"/>
    <w:rsid w:val="00DC2996"/>
    <w:rsid w:val="00DC385C"/>
    <w:rsid w:val="00DD7C9E"/>
    <w:rsid w:val="00DE444E"/>
    <w:rsid w:val="00DE6196"/>
    <w:rsid w:val="00DF45E9"/>
    <w:rsid w:val="00E134AD"/>
    <w:rsid w:val="00E23F8F"/>
    <w:rsid w:val="00E33619"/>
    <w:rsid w:val="00E44B70"/>
    <w:rsid w:val="00E455D7"/>
    <w:rsid w:val="00E569A0"/>
    <w:rsid w:val="00E6366E"/>
    <w:rsid w:val="00E7055B"/>
    <w:rsid w:val="00E832AC"/>
    <w:rsid w:val="00E86543"/>
    <w:rsid w:val="00E866EB"/>
    <w:rsid w:val="00E87112"/>
    <w:rsid w:val="00EA449F"/>
    <w:rsid w:val="00EA4A50"/>
    <w:rsid w:val="00EB3728"/>
    <w:rsid w:val="00EE1228"/>
    <w:rsid w:val="00F03504"/>
    <w:rsid w:val="00F07101"/>
    <w:rsid w:val="00F24FE3"/>
    <w:rsid w:val="00F41717"/>
    <w:rsid w:val="00F4393B"/>
    <w:rsid w:val="00F470B2"/>
    <w:rsid w:val="00F618CA"/>
    <w:rsid w:val="00F61C56"/>
    <w:rsid w:val="00F73AEB"/>
    <w:rsid w:val="00F903D3"/>
    <w:rsid w:val="00F91ABC"/>
    <w:rsid w:val="00FA0920"/>
    <w:rsid w:val="00FA12D9"/>
    <w:rsid w:val="00FA645C"/>
    <w:rsid w:val="00FC7FF4"/>
    <w:rsid w:val="00FD1391"/>
    <w:rsid w:val="00FD749E"/>
    <w:rsid w:val="00FE54CF"/>
    <w:rsid w:val="00FF262D"/>
    <w:rsid w:val="00FF3F7C"/>
    <w:rsid w:val="015AD320"/>
    <w:rsid w:val="015B42BD"/>
    <w:rsid w:val="0176557F"/>
    <w:rsid w:val="01877ACA"/>
    <w:rsid w:val="01A25428"/>
    <w:rsid w:val="01D65226"/>
    <w:rsid w:val="01EEC84B"/>
    <w:rsid w:val="01FC0C43"/>
    <w:rsid w:val="022E5948"/>
    <w:rsid w:val="0253AF3A"/>
    <w:rsid w:val="02730516"/>
    <w:rsid w:val="029279B7"/>
    <w:rsid w:val="02ACA3C4"/>
    <w:rsid w:val="02D4F155"/>
    <w:rsid w:val="02DC739D"/>
    <w:rsid w:val="031A0C23"/>
    <w:rsid w:val="031D25CC"/>
    <w:rsid w:val="032E3548"/>
    <w:rsid w:val="032F9B26"/>
    <w:rsid w:val="034E522E"/>
    <w:rsid w:val="036D045B"/>
    <w:rsid w:val="03CD22C2"/>
    <w:rsid w:val="0419B5B6"/>
    <w:rsid w:val="046A89B4"/>
    <w:rsid w:val="047F2745"/>
    <w:rsid w:val="048F3604"/>
    <w:rsid w:val="04B7BE23"/>
    <w:rsid w:val="04E67EFB"/>
    <w:rsid w:val="04F18F92"/>
    <w:rsid w:val="05004928"/>
    <w:rsid w:val="050B70C3"/>
    <w:rsid w:val="054AFA7D"/>
    <w:rsid w:val="054D4B1C"/>
    <w:rsid w:val="056EB7FB"/>
    <w:rsid w:val="0575E6E8"/>
    <w:rsid w:val="05A3EC21"/>
    <w:rsid w:val="05A45108"/>
    <w:rsid w:val="060D1D0A"/>
    <w:rsid w:val="062705AE"/>
    <w:rsid w:val="062A7BB5"/>
    <w:rsid w:val="064553DB"/>
    <w:rsid w:val="06673BE8"/>
    <w:rsid w:val="0675020F"/>
    <w:rsid w:val="0675C54B"/>
    <w:rsid w:val="06E4DCE6"/>
    <w:rsid w:val="07310DD5"/>
    <w:rsid w:val="0799FE46"/>
    <w:rsid w:val="07A81E0E"/>
    <w:rsid w:val="07D61D01"/>
    <w:rsid w:val="0801A66B"/>
    <w:rsid w:val="0838BF08"/>
    <w:rsid w:val="0860AFC8"/>
    <w:rsid w:val="086D260A"/>
    <w:rsid w:val="08D93475"/>
    <w:rsid w:val="08D98D60"/>
    <w:rsid w:val="08F0A1CD"/>
    <w:rsid w:val="08F31FB3"/>
    <w:rsid w:val="0909DB6A"/>
    <w:rsid w:val="09191894"/>
    <w:rsid w:val="09321A5D"/>
    <w:rsid w:val="09335539"/>
    <w:rsid w:val="093DFAD7"/>
    <w:rsid w:val="0993F3CE"/>
    <w:rsid w:val="09A64B01"/>
    <w:rsid w:val="09B7C425"/>
    <w:rsid w:val="09BA3754"/>
    <w:rsid w:val="09FA2B1B"/>
    <w:rsid w:val="0A26C5B1"/>
    <w:rsid w:val="0A46019F"/>
    <w:rsid w:val="0AB4E8F5"/>
    <w:rsid w:val="0AD4D7C7"/>
    <w:rsid w:val="0ADB794E"/>
    <w:rsid w:val="0B062195"/>
    <w:rsid w:val="0B1F9F10"/>
    <w:rsid w:val="0B39472D"/>
    <w:rsid w:val="0B627F8E"/>
    <w:rsid w:val="0B741213"/>
    <w:rsid w:val="0BB446E2"/>
    <w:rsid w:val="0C0D5A1B"/>
    <w:rsid w:val="0C1A504B"/>
    <w:rsid w:val="0C4ACBAB"/>
    <w:rsid w:val="0C50B956"/>
    <w:rsid w:val="0C613779"/>
    <w:rsid w:val="0C8EFD42"/>
    <w:rsid w:val="0CBB4FA1"/>
    <w:rsid w:val="0D394D32"/>
    <w:rsid w:val="0D61DFDD"/>
    <w:rsid w:val="0D69D700"/>
    <w:rsid w:val="0DCF654E"/>
    <w:rsid w:val="0E195980"/>
    <w:rsid w:val="0E348CED"/>
    <w:rsid w:val="0E58DF17"/>
    <w:rsid w:val="0E67C196"/>
    <w:rsid w:val="0E70E7EF"/>
    <w:rsid w:val="0EB348AD"/>
    <w:rsid w:val="0ED1AC21"/>
    <w:rsid w:val="0EDD3F18"/>
    <w:rsid w:val="0F723EFD"/>
    <w:rsid w:val="0F857212"/>
    <w:rsid w:val="0F87D415"/>
    <w:rsid w:val="0F92BFA2"/>
    <w:rsid w:val="0FAD3C5B"/>
    <w:rsid w:val="1032F0C1"/>
    <w:rsid w:val="1083BFC6"/>
    <w:rsid w:val="109DCEC6"/>
    <w:rsid w:val="10A463E5"/>
    <w:rsid w:val="10A8FDE7"/>
    <w:rsid w:val="10D4C3B6"/>
    <w:rsid w:val="10E452BA"/>
    <w:rsid w:val="10FE9748"/>
    <w:rsid w:val="112917C9"/>
    <w:rsid w:val="113D8D1D"/>
    <w:rsid w:val="1150AAA7"/>
    <w:rsid w:val="11847637"/>
    <w:rsid w:val="11EEF420"/>
    <w:rsid w:val="121FF80E"/>
    <w:rsid w:val="12969CA3"/>
    <w:rsid w:val="1298077E"/>
    <w:rsid w:val="12C63368"/>
    <w:rsid w:val="12F5DAA3"/>
    <w:rsid w:val="12F90BD1"/>
    <w:rsid w:val="12FAA81E"/>
    <w:rsid w:val="136F4B44"/>
    <w:rsid w:val="13830AE1"/>
    <w:rsid w:val="138AB05F"/>
    <w:rsid w:val="13B36A7A"/>
    <w:rsid w:val="1402E440"/>
    <w:rsid w:val="140AF64A"/>
    <w:rsid w:val="140C5402"/>
    <w:rsid w:val="140FCCDD"/>
    <w:rsid w:val="14150461"/>
    <w:rsid w:val="1425B44C"/>
    <w:rsid w:val="14693071"/>
    <w:rsid w:val="147006F5"/>
    <w:rsid w:val="1480F845"/>
    <w:rsid w:val="14CC115F"/>
    <w:rsid w:val="14CEEB05"/>
    <w:rsid w:val="150B1467"/>
    <w:rsid w:val="151F5943"/>
    <w:rsid w:val="15228A31"/>
    <w:rsid w:val="15512C5C"/>
    <w:rsid w:val="155849E2"/>
    <w:rsid w:val="157C2EA6"/>
    <w:rsid w:val="15BA0FEB"/>
    <w:rsid w:val="15DAE0EF"/>
    <w:rsid w:val="16134A7A"/>
    <w:rsid w:val="164B22C5"/>
    <w:rsid w:val="164F68CF"/>
    <w:rsid w:val="1698A927"/>
    <w:rsid w:val="169BAF59"/>
    <w:rsid w:val="16AF1293"/>
    <w:rsid w:val="16B347A2"/>
    <w:rsid w:val="1717EB91"/>
    <w:rsid w:val="17482B63"/>
    <w:rsid w:val="175AAD15"/>
    <w:rsid w:val="177510B9"/>
    <w:rsid w:val="177D5238"/>
    <w:rsid w:val="17A66A7C"/>
    <w:rsid w:val="17A71369"/>
    <w:rsid w:val="17C69DCE"/>
    <w:rsid w:val="17ED826D"/>
    <w:rsid w:val="1813F992"/>
    <w:rsid w:val="18181166"/>
    <w:rsid w:val="1843F6E4"/>
    <w:rsid w:val="1849F029"/>
    <w:rsid w:val="185F29AB"/>
    <w:rsid w:val="18CC951E"/>
    <w:rsid w:val="18DB2F2C"/>
    <w:rsid w:val="1922C269"/>
    <w:rsid w:val="1933CFE5"/>
    <w:rsid w:val="196BD286"/>
    <w:rsid w:val="1983E800"/>
    <w:rsid w:val="198C1568"/>
    <w:rsid w:val="198D73A7"/>
    <w:rsid w:val="19E2BFF5"/>
    <w:rsid w:val="1A145EC8"/>
    <w:rsid w:val="1A184532"/>
    <w:rsid w:val="1A8E352C"/>
    <w:rsid w:val="1ACFA046"/>
    <w:rsid w:val="1B1AFD7B"/>
    <w:rsid w:val="1B41BE4F"/>
    <w:rsid w:val="1BA91ECC"/>
    <w:rsid w:val="1BAE8AB8"/>
    <w:rsid w:val="1C12430E"/>
    <w:rsid w:val="1C313EF5"/>
    <w:rsid w:val="1C868758"/>
    <w:rsid w:val="1C93ACE9"/>
    <w:rsid w:val="1CA72514"/>
    <w:rsid w:val="1CD715D4"/>
    <w:rsid w:val="1CF8186D"/>
    <w:rsid w:val="1D03181F"/>
    <w:rsid w:val="1D167677"/>
    <w:rsid w:val="1D3A400D"/>
    <w:rsid w:val="1D556293"/>
    <w:rsid w:val="1D5D2252"/>
    <w:rsid w:val="1D78F880"/>
    <w:rsid w:val="1D809EE6"/>
    <w:rsid w:val="1D876FDC"/>
    <w:rsid w:val="1DCD0F56"/>
    <w:rsid w:val="1DE5F2D4"/>
    <w:rsid w:val="1E175882"/>
    <w:rsid w:val="1E412037"/>
    <w:rsid w:val="1E57ED81"/>
    <w:rsid w:val="1E593A1F"/>
    <w:rsid w:val="1E95B80D"/>
    <w:rsid w:val="1EA86B5C"/>
    <w:rsid w:val="1ED8C849"/>
    <w:rsid w:val="1F0B639D"/>
    <w:rsid w:val="1F422B14"/>
    <w:rsid w:val="1F68DFB7"/>
    <w:rsid w:val="1F8BE986"/>
    <w:rsid w:val="1F9C7E1D"/>
    <w:rsid w:val="1FA31169"/>
    <w:rsid w:val="1FA38362"/>
    <w:rsid w:val="1FDCFC70"/>
    <w:rsid w:val="2019C18C"/>
    <w:rsid w:val="202EB532"/>
    <w:rsid w:val="203005A5"/>
    <w:rsid w:val="2037C54C"/>
    <w:rsid w:val="206AD5AB"/>
    <w:rsid w:val="20791878"/>
    <w:rsid w:val="20A9701C"/>
    <w:rsid w:val="20C2A70B"/>
    <w:rsid w:val="20C68CEF"/>
    <w:rsid w:val="20D5C1C6"/>
    <w:rsid w:val="20FF20C5"/>
    <w:rsid w:val="2103B989"/>
    <w:rsid w:val="2126AF11"/>
    <w:rsid w:val="213EE1CA"/>
    <w:rsid w:val="214E0AEF"/>
    <w:rsid w:val="215A740B"/>
    <w:rsid w:val="225E4596"/>
    <w:rsid w:val="22737764"/>
    <w:rsid w:val="22818492"/>
    <w:rsid w:val="22DAB22B"/>
    <w:rsid w:val="2321BE60"/>
    <w:rsid w:val="233401EA"/>
    <w:rsid w:val="23631BF1"/>
    <w:rsid w:val="236410F4"/>
    <w:rsid w:val="2370FA9C"/>
    <w:rsid w:val="23C7A40A"/>
    <w:rsid w:val="23D666B9"/>
    <w:rsid w:val="23E3AC73"/>
    <w:rsid w:val="23F42981"/>
    <w:rsid w:val="23FA15F7"/>
    <w:rsid w:val="23FB17AE"/>
    <w:rsid w:val="240FE129"/>
    <w:rsid w:val="242751EA"/>
    <w:rsid w:val="242B8588"/>
    <w:rsid w:val="243C50DA"/>
    <w:rsid w:val="2476828C"/>
    <w:rsid w:val="2488172C"/>
    <w:rsid w:val="24FC1B61"/>
    <w:rsid w:val="25400CFE"/>
    <w:rsid w:val="2541DABB"/>
    <w:rsid w:val="25AB1826"/>
    <w:rsid w:val="25B92554"/>
    <w:rsid w:val="2609420A"/>
    <w:rsid w:val="261DFFBC"/>
    <w:rsid w:val="262207CE"/>
    <w:rsid w:val="26AFD90C"/>
    <w:rsid w:val="26C04395"/>
    <w:rsid w:val="26D58221"/>
    <w:rsid w:val="26F9ABE1"/>
    <w:rsid w:val="26FE108F"/>
    <w:rsid w:val="2719B1B9"/>
    <w:rsid w:val="273C6364"/>
    <w:rsid w:val="276ACDC1"/>
    <w:rsid w:val="27B5C31C"/>
    <w:rsid w:val="27B90FD5"/>
    <w:rsid w:val="27D115A2"/>
    <w:rsid w:val="27D8DB5F"/>
    <w:rsid w:val="27F98083"/>
    <w:rsid w:val="2808FDCB"/>
    <w:rsid w:val="28310679"/>
    <w:rsid w:val="286E4440"/>
    <w:rsid w:val="28AC39DB"/>
    <w:rsid w:val="28AFCFC7"/>
    <w:rsid w:val="28C89A01"/>
    <w:rsid w:val="28E2B8E8"/>
    <w:rsid w:val="28F0D9E3"/>
    <w:rsid w:val="292A37A3"/>
    <w:rsid w:val="2931C0F6"/>
    <w:rsid w:val="294AE953"/>
    <w:rsid w:val="2951937D"/>
    <w:rsid w:val="29826157"/>
    <w:rsid w:val="29D35F32"/>
    <w:rsid w:val="29D7487A"/>
    <w:rsid w:val="29E9ABEA"/>
    <w:rsid w:val="2A51527B"/>
    <w:rsid w:val="2A7E8949"/>
    <w:rsid w:val="2A931E1F"/>
    <w:rsid w:val="2A970661"/>
    <w:rsid w:val="2ABBD194"/>
    <w:rsid w:val="2ABBD6DA"/>
    <w:rsid w:val="2ACB6681"/>
    <w:rsid w:val="2ADCB32D"/>
    <w:rsid w:val="2B0C8C7D"/>
    <w:rsid w:val="2B54C1BA"/>
    <w:rsid w:val="2BCE4079"/>
    <w:rsid w:val="2BD8C3A2"/>
    <w:rsid w:val="2C1A59AA"/>
    <w:rsid w:val="2C403252"/>
    <w:rsid w:val="2C50589A"/>
    <w:rsid w:val="2C669037"/>
    <w:rsid w:val="2C6E1A8D"/>
    <w:rsid w:val="2C78838E"/>
    <w:rsid w:val="2C93CDF0"/>
    <w:rsid w:val="2CDBD0D6"/>
    <w:rsid w:val="2D4A82B6"/>
    <w:rsid w:val="2D9D93A6"/>
    <w:rsid w:val="2E053219"/>
    <w:rsid w:val="2E3A8843"/>
    <w:rsid w:val="2E6E3110"/>
    <w:rsid w:val="2EB834C4"/>
    <w:rsid w:val="2F24CC13"/>
    <w:rsid w:val="2F33FE6E"/>
    <w:rsid w:val="2F36B050"/>
    <w:rsid w:val="2F8A8DA8"/>
    <w:rsid w:val="2FD7BD61"/>
    <w:rsid w:val="2FE7B959"/>
    <w:rsid w:val="2FEFB060"/>
    <w:rsid w:val="302528E1"/>
    <w:rsid w:val="306BB41C"/>
    <w:rsid w:val="30925064"/>
    <w:rsid w:val="30A2037E"/>
    <w:rsid w:val="30A22C2B"/>
    <w:rsid w:val="30B744C7"/>
    <w:rsid w:val="30F7A89E"/>
    <w:rsid w:val="312B1343"/>
    <w:rsid w:val="31373751"/>
    <w:rsid w:val="3137BE07"/>
    <w:rsid w:val="3204D6A9"/>
    <w:rsid w:val="320934E6"/>
    <w:rsid w:val="3232FA29"/>
    <w:rsid w:val="32346B27"/>
    <w:rsid w:val="329188B4"/>
    <w:rsid w:val="329F95E2"/>
    <w:rsid w:val="32B1BA61"/>
    <w:rsid w:val="32E090C2"/>
    <w:rsid w:val="331088C6"/>
    <w:rsid w:val="33403D9C"/>
    <w:rsid w:val="335EB06B"/>
    <w:rsid w:val="337368A8"/>
    <w:rsid w:val="337FE5D2"/>
    <w:rsid w:val="338EE008"/>
    <w:rsid w:val="33B63924"/>
    <w:rsid w:val="33DBCAA4"/>
    <w:rsid w:val="33E135B4"/>
    <w:rsid w:val="34107AA5"/>
    <w:rsid w:val="3428EC86"/>
    <w:rsid w:val="343A0065"/>
    <w:rsid w:val="347C6123"/>
    <w:rsid w:val="348975D9"/>
    <w:rsid w:val="349A870D"/>
    <w:rsid w:val="34A185D1"/>
    <w:rsid w:val="351B9BD6"/>
    <w:rsid w:val="35708BC1"/>
    <w:rsid w:val="3592C2A3"/>
    <w:rsid w:val="35B01FB5"/>
    <w:rsid w:val="35F3662D"/>
    <w:rsid w:val="36B1D546"/>
    <w:rsid w:val="36CD7BFB"/>
    <w:rsid w:val="3720AF90"/>
    <w:rsid w:val="3772D5F1"/>
    <w:rsid w:val="37758969"/>
    <w:rsid w:val="37788D8E"/>
    <w:rsid w:val="377DFBE8"/>
    <w:rsid w:val="378AC984"/>
    <w:rsid w:val="3791BE0D"/>
    <w:rsid w:val="37E9D2E1"/>
    <w:rsid w:val="37EF58B3"/>
    <w:rsid w:val="38102E94"/>
    <w:rsid w:val="3813C45C"/>
    <w:rsid w:val="383B80B0"/>
    <w:rsid w:val="3868002D"/>
    <w:rsid w:val="386EF3DB"/>
    <w:rsid w:val="386F0558"/>
    <w:rsid w:val="38713485"/>
    <w:rsid w:val="387D937A"/>
    <w:rsid w:val="387DCF9D"/>
    <w:rsid w:val="38806007"/>
    <w:rsid w:val="38CE1246"/>
    <w:rsid w:val="38D2A1E3"/>
    <w:rsid w:val="38D3936A"/>
    <w:rsid w:val="3908A76F"/>
    <w:rsid w:val="3910216F"/>
    <w:rsid w:val="3936A9E9"/>
    <w:rsid w:val="39478B84"/>
    <w:rsid w:val="397A472A"/>
    <w:rsid w:val="3985A342"/>
    <w:rsid w:val="3990B6FB"/>
    <w:rsid w:val="399E04E2"/>
    <w:rsid w:val="39B26D1C"/>
    <w:rsid w:val="39CBBD8E"/>
    <w:rsid w:val="39DC58BD"/>
    <w:rsid w:val="3A00805D"/>
    <w:rsid w:val="3A2D28D4"/>
    <w:rsid w:val="3A6B2307"/>
    <w:rsid w:val="3A6F63CB"/>
    <w:rsid w:val="3A88B03B"/>
    <w:rsid w:val="3AA2AE25"/>
    <w:rsid w:val="3AAABB94"/>
    <w:rsid w:val="3AB21160"/>
    <w:rsid w:val="3ADBAC48"/>
    <w:rsid w:val="3AECCC39"/>
    <w:rsid w:val="3AFB7FE9"/>
    <w:rsid w:val="3B050A8C"/>
    <w:rsid w:val="3B096EA3"/>
    <w:rsid w:val="3B3500C2"/>
    <w:rsid w:val="3B71E4B1"/>
    <w:rsid w:val="3BC0B412"/>
    <w:rsid w:val="3BF2687E"/>
    <w:rsid w:val="3BFEBEB2"/>
    <w:rsid w:val="3C1F429D"/>
    <w:rsid w:val="3C2987B2"/>
    <w:rsid w:val="3C386AFA"/>
    <w:rsid w:val="3C56FB47"/>
    <w:rsid w:val="3C751C29"/>
    <w:rsid w:val="3C877308"/>
    <w:rsid w:val="3C955D5C"/>
    <w:rsid w:val="3CC17100"/>
    <w:rsid w:val="3CC857BD"/>
    <w:rsid w:val="3CF933CD"/>
    <w:rsid w:val="3CFFAE8E"/>
    <w:rsid w:val="3D42EE95"/>
    <w:rsid w:val="3D704885"/>
    <w:rsid w:val="3D907364"/>
    <w:rsid w:val="3DA7048D"/>
    <w:rsid w:val="3E5ACF3A"/>
    <w:rsid w:val="3E66AC3B"/>
    <w:rsid w:val="3EE6DE74"/>
    <w:rsid w:val="3EF67D53"/>
    <w:rsid w:val="3F365F74"/>
    <w:rsid w:val="3F457F1D"/>
    <w:rsid w:val="3F755DF9"/>
    <w:rsid w:val="3F81D232"/>
    <w:rsid w:val="3F9FAB18"/>
    <w:rsid w:val="3FDBBC69"/>
    <w:rsid w:val="3FF69F9B"/>
    <w:rsid w:val="4053AB63"/>
    <w:rsid w:val="4081B0C4"/>
    <w:rsid w:val="40872DA7"/>
    <w:rsid w:val="412E5EF0"/>
    <w:rsid w:val="41361CD6"/>
    <w:rsid w:val="4150B4BC"/>
    <w:rsid w:val="41926FFC"/>
    <w:rsid w:val="419AF4EC"/>
    <w:rsid w:val="419DEF25"/>
    <w:rsid w:val="41CEF9C8"/>
    <w:rsid w:val="41E6C5E4"/>
    <w:rsid w:val="420B9242"/>
    <w:rsid w:val="4228A7E8"/>
    <w:rsid w:val="425E4532"/>
    <w:rsid w:val="4283DB8E"/>
    <w:rsid w:val="4294BD94"/>
    <w:rsid w:val="42A7AC7E"/>
    <w:rsid w:val="42A7B8EB"/>
    <w:rsid w:val="4303BC4B"/>
    <w:rsid w:val="432E405D"/>
    <w:rsid w:val="433505A2"/>
    <w:rsid w:val="437D5C92"/>
    <w:rsid w:val="4393315B"/>
    <w:rsid w:val="439CF5C1"/>
    <w:rsid w:val="43ABFF03"/>
    <w:rsid w:val="43C9F1EA"/>
    <w:rsid w:val="43EB76A3"/>
    <w:rsid w:val="43F895C0"/>
    <w:rsid w:val="446B64A0"/>
    <w:rsid w:val="4491589B"/>
    <w:rsid w:val="44951198"/>
    <w:rsid w:val="44BFB74E"/>
    <w:rsid w:val="44E46B2D"/>
    <w:rsid w:val="452ABEC5"/>
    <w:rsid w:val="4555F266"/>
    <w:rsid w:val="456280C5"/>
    <w:rsid w:val="45639AD6"/>
    <w:rsid w:val="456B9FB9"/>
    <w:rsid w:val="45DF4D40"/>
    <w:rsid w:val="462DAB96"/>
    <w:rsid w:val="463D5CEE"/>
    <w:rsid w:val="4665E11F"/>
    <w:rsid w:val="46ECDC11"/>
    <w:rsid w:val="4700B2FB"/>
    <w:rsid w:val="474FB55E"/>
    <w:rsid w:val="475D6F0F"/>
    <w:rsid w:val="476C069B"/>
    <w:rsid w:val="47A3CE40"/>
    <w:rsid w:val="47CA018E"/>
    <w:rsid w:val="47EE35D1"/>
    <w:rsid w:val="47EFC7BD"/>
    <w:rsid w:val="480CEB4D"/>
    <w:rsid w:val="4817E772"/>
    <w:rsid w:val="4859179C"/>
    <w:rsid w:val="48691228"/>
    <w:rsid w:val="48A17305"/>
    <w:rsid w:val="48D228E9"/>
    <w:rsid w:val="48EC647E"/>
    <w:rsid w:val="49094629"/>
    <w:rsid w:val="49107FFB"/>
    <w:rsid w:val="49996B3F"/>
    <w:rsid w:val="49C4DC40"/>
    <w:rsid w:val="49FE2FE8"/>
    <w:rsid w:val="4A05B128"/>
    <w:rsid w:val="4A0A79D4"/>
    <w:rsid w:val="4A12F114"/>
    <w:rsid w:val="4A193EEA"/>
    <w:rsid w:val="4A1D5310"/>
    <w:rsid w:val="4A47C4F6"/>
    <w:rsid w:val="4A5217AD"/>
    <w:rsid w:val="4AAB928D"/>
    <w:rsid w:val="4AC8DAE1"/>
    <w:rsid w:val="4AEAAD18"/>
    <w:rsid w:val="4B11F1C8"/>
    <w:rsid w:val="4B4DB864"/>
    <w:rsid w:val="4B981298"/>
    <w:rsid w:val="4B9A0049"/>
    <w:rsid w:val="4BB2246B"/>
    <w:rsid w:val="4BCA8D10"/>
    <w:rsid w:val="4BE758FD"/>
    <w:rsid w:val="4C09C9AB"/>
    <w:rsid w:val="4C257719"/>
    <w:rsid w:val="4C375FCF"/>
    <w:rsid w:val="4C720B8D"/>
    <w:rsid w:val="4C7312DB"/>
    <w:rsid w:val="4C816E85"/>
    <w:rsid w:val="4C9E50B6"/>
    <w:rsid w:val="4CC35054"/>
    <w:rsid w:val="4CC84D8A"/>
    <w:rsid w:val="4CE0692D"/>
    <w:rsid w:val="4D0C40AC"/>
    <w:rsid w:val="4D4EF907"/>
    <w:rsid w:val="4D571505"/>
    <w:rsid w:val="4D6AE560"/>
    <w:rsid w:val="4D7F65B8"/>
    <w:rsid w:val="4D9C5B27"/>
    <w:rsid w:val="4DCFD0DA"/>
    <w:rsid w:val="4DE3B780"/>
    <w:rsid w:val="4E46B2BB"/>
    <w:rsid w:val="4E4F3033"/>
    <w:rsid w:val="4E5F20B5"/>
    <w:rsid w:val="4ECC3E89"/>
    <w:rsid w:val="4F1663F0"/>
    <w:rsid w:val="4F1B3619"/>
    <w:rsid w:val="4F385521"/>
    <w:rsid w:val="4F8D73CA"/>
    <w:rsid w:val="4F913F04"/>
    <w:rsid w:val="4F966A78"/>
    <w:rsid w:val="4FA95B57"/>
    <w:rsid w:val="4FFF538B"/>
    <w:rsid w:val="5002CC8D"/>
    <w:rsid w:val="502865B4"/>
    <w:rsid w:val="5032A1C7"/>
    <w:rsid w:val="506D716C"/>
    <w:rsid w:val="5096A9CD"/>
    <w:rsid w:val="50C5B66D"/>
    <w:rsid w:val="50D571C0"/>
    <w:rsid w:val="50D5C6C2"/>
    <w:rsid w:val="50D62606"/>
    <w:rsid w:val="50D6CBD2"/>
    <w:rsid w:val="50DF7F81"/>
    <w:rsid w:val="513BB3E3"/>
    <w:rsid w:val="514683FE"/>
    <w:rsid w:val="5154DFA8"/>
    <w:rsid w:val="5172EA8B"/>
    <w:rsid w:val="52075ACE"/>
    <w:rsid w:val="520AA7AB"/>
    <w:rsid w:val="520D2A0F"/>
    <w:rsid w:val="522C3647"/>
    <w:rsid w:val="5248ACEA"/>
    <w:rsid w:val="524F1A85"/>
    <w:rsid w:val="525FAD0F"/>
    <w:rsid w:val="52B59B7D"/>
    <w:rsid w:val="52F0B009"/>
    <w:rsid w:val="5336F44D"/>
    <w:rsid w:val="53605C5C"/>
    <w:rsid w:val="5363B19F"/>
    <w:rsid w:val="536A4289"/>
    <w:rsid w:val="5381DF89"/>
    <w:rsid w:val="53C52F14"/>
    <w:rsid w:val="542857A1"/>
    <w:rsid w:val="5458F564"/>
    <w:rsid w:val="547C5FBF"/>
    <w:rsid w:val="54D2C4AE"/>
    <w:rsid w:val="550612EA"/>
    <w:rsid w:val="551FD696"/>
    <w:rsid w:val="5520D589"/>
    <w:rsid w:val="556A1AF0"/>
    <w:rsid w:val="55824DA9"/>
    <w:rsid w:val="55C3998F"/>
    <w:rsid w:val="560447FB"/>
    <w:rsid w:val="56819B60"/>
    <w:rsid w:val="56B9804B"/>
    <w:rsid w:val="56DCB2F0"/>
    <w:rsid w:val="56DE18CE"/>
    <w:rsid w:val="56E252B7"/>
    <w:rsid w:val="573EB8AA"/>
    <w:rsid w:val="5759081C"/>
    <w:rsid w:val="57E090E7"/>
    <w:rsid w:val="580DCA07"/>
    <w:rsid w:val="583DB3AC"/>
    <w:rsid w:val="58D00E0F"/>
    <w:rsid w:val="5958CFE5"/>
    <w:rsid w:val="5967A9BD"/>
    <w:rsid w:val="596B9226"/>
    <w:rsid w:val="5972F797"/>
    <w:rsid w:val="59B54CB3"/>
    <w:rsid w:val="59EE8405"/>
    <w:rsid w:val="5A20297A"/>
    <w:rsid w:val="5A56B470"/>
    <w:rsid w:val="5A78A901"/>
    <w:rsid w:val="5AAA9F13"/>
    <w:rsid w:val="5B03AF74"/>
    <w:rsid w:val="5B4C412C"/>
    <w:rsid w:val="5BA91745"/>
    <w:rsid w:val="5BB81199"/>
    <w:rsid w:val="5BBBF9DB"/>
    <w:rsid w:val="5BD95C74"/>
    <w:rsid w:val="5C79DD9B"/>
    <w:rsid w:val="5C9F7FD5"/>
    <w:rsid w:val="5CEF883E"/>
    <w:rsid w:val="5D2FC85E"/>
    <w:rsid w:val="5D3F4D24"/>
    <w:rsid w:val="5D413F59"/>
    <w:rsid w:val="5D7D9EE9"/>
    <w:rsid w:val="5D88E0BD"/>
    <w:rsid w:val="5D8E5532"/>
    <w:rsid w:val="5D9D7708"/>
    <w:rsid w:val="5DC6D9FF"/>
    <w:rsid w:val="5DE83A0B"/>
    <w:rsid w:val="5E017A8A"/>
    <w:rsid w:val="5E646FD8"/>
    <w:rsid w:val="5EBE3613"/>
    <w:rsid w:val="5F46CE32"/>
    <w:rsid w:val="5F804EC4"/>
    <w:rsid w:val="5F840A6C"/>
    <w:rsid w:val="5FA8B1ED"/>
    <w:rsid w:val="5FC2F504"/>
    <w:rsid w:val="606F7354"/>
    <w:rsid w:val="60D517CA"/>
    <w:rsid w:val="60E29E93"/>
    <w:rsid w:val="614539FD"/>
    <w:rsid w:val="617C6AC0"/>
    <w:rsid w:val="61998FD7"/>
    <w:rsid w:val="619D2BF3"/>
    <w:rsid w:val="61A0908A"/>
    <w:rsid w:val="61DC3247"/>
    <w:rsid w:val="61E6BD37"/>
    <w:rsid w:val="62336CB6"/>
    <w:rsid w:val="62477003"/>
    <w:rsid w:val="62496DCA"/>
    <w:rsid w:val="6285456C"/>
    <w:rsid w:val="62CC0244"/>
    <w:rsid w:val="635F86C0"/>
    <w:rsid w:val="6381A28C"/>
    <w:rsid w:val="6382BA63"/>
    <w:rsid w:val="63940449"/>
    <w:rsid w:val="63C3237E"/>
    <w:rsid w:val="63C9D5DB"/>
    <w:rsid w:val="63DED748"/>
    <w:rsid w:val="63E7285B"/>
    <w:rsid w:val="63EC5BDF"/>
    <w:rsid w:val="64577B8F"/>
    <w:rsid w:val="64691C08"/>
    <w:rsid w:val="64755886"/>
    <w:rsid w:val="64B5B27E"/>
    <w:rsid w:val="64E0864F"/>
    <w:rsid w:val="64F44173"/>
    <w:rsid w:val="655A16A3"/>
    <w:rsid w:val="659ACE58"/>
    <w:rsid w:val="65E5590A"/>
    <w:rsid w:val="65FA068B"/>
    <w:rsid w:val="663306CD"/>
    <w:rsid w:val="668D6B93"/>
    <w:rsid w:val="669B484B"/>
    <w:rsid w:val="66E9B4C4"/>
    <w:rsid w:val="66EF91CF"/>
    <w:rsid w:val="673446D5"/>
    <w:rsid w:val="678F1C51"/>
    <w:rsid w:val="67BE5FF3"/>
    <w:rsid w:val="68123669"/>
    <w:rsid w:val="68244A92"/>
    <w:rsid w:val="683718AC"/>
    <w:rsid w:val="68453276"/>
    <w:rsid w:val="68454879"/>
    <w:rsid w:val="6870C4F4"/>
    <w:rsid w:val="6872E975"/>
    <w:rsid w:val="68815486"/>
    <w:rsid w:val="68D0D8CE"/>
    <w:rsid w:val="68D107D9"/>
    <w:rsid w:val="6921FF8C"/>
    <w:rsid w:val="69DCB84C"/>
    <w:rsid w:val="69FED6FF"/>
    <w:rsid w:val="6A0828C6"/>
    <w:rsid w:val="6A83C333"/>
    <w:rsid w:val="6AB74A63"/>
    <w:rsid w:val="6AE6BA34"/>
    <w:rsid w:val="6AEC5AEA"/>
    <w:rsid w:val="6B1C93E5"/>
    <w:rsid w:val="6B1D7F10"/>
    <w:rsid w:val="6B42E656"/>
    <w:rsid w:val="6B7CD2DD"/>
    <w:rsid w:val="6B80FC0B"/>
    <w:rsid w:val="6B8F6155"/>
    <w:rsid w:val="6BB8F548"/>
    <w:rsid w:val="6BDE24A4"/>
    <w:rsid w:val="6BE6F57A"/>
    <w:rsid w:val="6BE7F3F7"/>
    <w:rsid w:val="6C12237B"/>
    <w:rsid w:val="6C1F2CD6"/>
    <w:rsid w:val="6C536756"/>
    <w:rsid w:val="6C8ED2F8"/>
    <w:rsid w:val="6C94F063"/>
    <w:rsid w:val="6CA49432"/>
    <w:rsid w:val="6CC01FFE"/>
    <w:rsid w:val="6CC14438"/>
    <w:rsid w:val="6CE34331"/>
    <w:rsid w:val="6CE5A78C"/>
    <w:rsid w:val="6CFC6B8E"/>
    <w:rsid w:val="6D1ACF02"/>
    <w:rsid w:val="6D2C48E1"/>
    <w:rsid w:val="6E37895E"/>
    <w:rsid w:val="6E525D6E"/>
    <w:rsid w:val="6E8E3568"/>
    <w:rsid w:val="6E9B6345"/>
    <w:rsid w:val="6EC97B23"/>
    <w:rsid w:val="6ECCAA7A"/>
    <w:rsid w:val="6EDDBA95"/>
    <w:rsid w:val="6EED4664"/>
    <w:rsid w:val="6F4DB839"/>
    <w:rsid w:val="6F6583CE"/>
    <w:rsid w:val="6F65C177"/>
    <w:rsid w:val="6F86D841"/>
    <w:rsid w:val="6F948251"/>
    <w:rsid w:val="6F9ED76A"/>
    <w:rsid w:val="6FA6512B"/>
    <w:rsid w:val="704ACF70"/>
    <w:rsid w:val="70654B84"/>
    <w:rsid w:val="710C3C4E"/>
    <w:rsid w:val="71317F7C"/>
    <w:rsid w:val="7139521B"/>
    <w:rsid w:val="713ADC03"/>
    <w:rsid w:val="71B65F2E"/>
    <w:rsid w:val="71B6B454"/>
    <w:rsid w:val="71C81F03"/>
    <w:rsid w:val="71D32244"/>
    <w:rsid w:val="72011BE5"/>
    <w:rsid w:val="72842099"/>
    <w:rsid w:val="72C42C14"/>
    <w:rsid w:val="72C6148A"/>
    <w:rsid w:val="72DCE5D6"/>
    <w:rsid w:val="733085BC"/>
    <w:rsid w:val="734A396A"/>
    <w:rsid w:val="73677610"/>
    <w:rsid w:val="7379CB53"/>
    <w:rsid w:val="737A78CE"/>
    <w:rsid w:val="73C4072D"/>
    <w:rsid w:val="73EEA1AA"/>
    <w:rsid w:val="74056EA4"/>
    <w:rsid w:val="740CBF95"/>
    <w:rsid w:val="74265877"/>
    <w:rsid w:val="742C353A"/>
    <w:rsid w:val="74706297"/>
    <w:rsid w:val="74AD5A36"/>
    <w:rsid w:val="74B32DC0"/>
    <w:rsid w:val="74DA692D"/>
    <w:rsid w:val="74E2F8F0"/>
    <w:rsid w:val="74F6CC47"/>
    <w:rsid w:val="74FD76EC"/>
    <w:rsid w:val="7551052F"/>
    <w:rsid w:val="755D68F7"/>
    <w:rsid w:val="7585E857"/>
    <w:rsid w:val="759F799C"/>
    <w:rsid w:val="75E089C9"/>
    <w:rsid w:val="760D8E39"/>
    <w:rsid w:val="76286B49"/>
    <w:rsid w:val="765E45BA"/>
    <w:rsid w:val="76EF4743"/>
    <w:rsid w:val="770FEF20"/>
    <w:rsid w:val="775B9222"/>
    <w:rsid w:val="776FF167"/>
    <w:rsid w:val="7788EEF6"/>
    <w:rsid w:val="77B32A9B"/>
    <w:rsid w:val="77F6BFC7"/>
    <w:rsid w:val="7828FCDB"/>
    <w:rsid w:val="785529FC"/>
    <w:rsid w:val="785B4C02"/>
    <w:rsid w:val="785FA860"/>
    <w:rsid w:val="7874858D"/>
    <w:rsid w:val="788F4E88"/>
    <w:rsid w:val="78D7580D"/>
    <w:rsid w:val="78DA4BD9"/>
    <w:rsid w:val="78F774F3"/>
    <w:rsid w:val="7961D285"/>
    <w:rsid w:val="7978EF44"/>
    <w:rsid w:val="79A185FC"/>
    <w:rsid w:val="79C7D5E3"/>
    <w:rsid w:val="79E90CD7"/>
    <w:rsid w:val="7A093D7D"/>
    <w:rsid w:val="7A24A7E9"/>
    <w:rsid w:val="7A45635B"/>
    <w:rsid w:val="7A488A63"/>
    <w:rsid w:val="7A52FC0F"/>
    <w:rsid w:val="7A5EA6E3"/>
    <w:rsid w:val="7AA8CD70"/>
    <w:rsid w:val="7AAAA85E"/>
    <w:rsid w:val="7AE4CE63"/>
    <w:rsid w:val="7AE836EB"/>
    <w:rsid w:val="7B09FB05"/>
    <w:rsid w:val="7B21CD78"/>
    <w:rsid w:val="7B95226B"/>
    <w:rsid w:val="7BFC35F4"/>
    <w:rsid w:val="7CA9A3F0"/>
    <w:rsid w:val="7CB9144D"/>
    <w:rsid w:val="7CC059A1"/>
    <w:rsid w:val="7CCEE304"/>
    <w:rsid w:val="7CF966FB"/>
    <w:rsid w:val="7CFED292"/>
    <w:rsid w:val="7D5ADE0E"/>
    <w:rsid w:val="7D5BA63B"/>
    <w:rsid w:val="7D5DE7EC"/>
    <w:rsid w:val="7DA3216F"/>
    <w:rsid w:val="7DDA7581"/>
    <w:rsid w:val="7E25445D"/>
    <w:rsid w:val="7E3A8167"/>
    <w:rsid w:val="7E62A34F"/>
    <w:rsid w:val="7E78721B"/>
    <w:rsid w:val="7E8D3A7C"/>
    <w:rsid w:val="7E91F60A"/>
    <w:rsid w:val="7E95375C"/>
    <w:rsid w:val="7EC46B80"/>
    <w:rsid w:val="7EF59F37"/>
    <w:rsid w:val="7F20C9E4"/>
    <w:rsid w:val="7F42A956"/>
    <w:rsid w:val="7F72364D"/>
    <w:rsid w:val="7F8766C6"/>
    <w:rsid w:val="7FDA851D"/>
    <w:rsid w:val="7FE9E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53AA5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84629E"/>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customStyle="1" w:styleId="a-list-item">
    <w:name w:val="a-list-item"/>
    <w:basedOn w:val="DefaultParagraphFont"/>
    <w:rsid w:val="00C12C45"/>
  </w:style>
  <w:style w:type="paragraph" w:styleId="NormalWeb">
    <w:name w:val="Normal (Web)"/>
    <w:basedOn w:val="Normal"/>
    <w:uiPriority w:val="99"/>
    <w:unhideWhenUsed/>
    <w:rsid w:val="00F903D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903D3"/>
    <w:rPr>
      <w:b/>
      <w:bCs/>
    </w:rPr>
  </w:style>
  <w:style w:type="character" w:styleId="Hyperlink">
    <w:name w:val="Hyperlink"/>
    <w:basedOn w:val="DefaultParagraphFont"/>
    <w:uiPriority w:val="99"/>
    <w:unhideWhenUsed/>
    <w:rsid w:val="00F903D3"/>
    <w:rPr>
      <w:color w:val="0000FF"/>
      <w:u w:val="single"/>
    </w:rPr>
  </w:style>
  <w:style w:type="paragraph" w:styleId="HTMLPreformatted">
    <w:name w:val="HTML Preformatted"/>
    <w:basedOn w:val="Normal"/>
    <w:link w:val="HTMLPreformattedChar"/>
    <w:uiPriority w:val="99"/>
    <w:semiHidden/>
    <w:unhideWhenUsed/>
    <w:rsid w:val="00F90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03D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03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F903D3"/>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903D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903D3"/>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903D3"/>
    <w:rPr>
      <w:rFonts w:ascii="Arial" w:eastAsia="Times New Roman" w:hAnsi="Arial" w:cs="Arial"/>
      <w:vanish/>
      <w:sz w:val="16"/>
      <w:szCs w:val="16"/>
    </w:rPr>
  </w:style>
  <w:style w:type="character" w:customStyle="1" w:styleId="hljs-builtin">
    <w:name w:val="hljs-built_in"/>
    <w:basedOn w:val="DefaultParagraphFont"/>
    <w:rsid w:val="008555E3"/>
  </w:style>
  <w:style w:type="paragraph" w:styleId="TOCHeading">
    <w:name w:val="TOC Heading"/>
    <w:basedOn w:val="Heading1"/>
    <w:next w:val="Normal"/>
    <w:uiPriority w:val="39"/>
    <w:unhideWhenUsed/>
    <w:qFormat/>
    <w:rsid w:val="002E5A41"/>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1">
    <w:name w:val="toc 1"/>
    <w:basedOn w:val="Normal"/>
    <w:next w:val="Normal"/>
    <w:autoRedefine/>
    <w:uiPriority w:val="39"/>
    <w:rsid w:val="002E5A41"/>
    <w:pPr>
      <w:spacing w:after="100"/>
    </w:pPr>
  </w:style>
  <w:style w:type="paragraph" w:styleId="TOC2">
    <w:name w:val="toc 2"/>
    <w:basedOn w:val="Normal"/>
    <w:next w:val="Normal"/>
    <w:autoRedefine/>
    <w:uiPriority w:val="39"/>
    <w:rsid w:val="002E5A41"/>
    <w:pPr>
      <w:spacing w:after="100"/>
      <w:ind w:left="240"/>
    </w:pPr>
  </w:style>
  <w:style w:type="paragraph" w:styleId="TOC3">
    <w:name w:val="toc 3"/>
    <w:basedOn w:val="Normal"/>
    <w:next w:val="Normal"/>
    <w:autoRedefine/>
    <w:uiPriority w:val="39"/>
    <w:rsid w:val="002E5A41"/>
    <w:pPr>
      <w:spacing w:after="100"/>
      <w:ind w:left="480"/>
    </w:pPr>
  </w:style>
  <w:style w:type="character" w:styleId="UnresolvedMention">
    <w:name w:val="Unresolved Mention"/>
    <w:basedOn w:val="DefaultParagraphFont"/>
    <w:uiPriority w:val="99"/>
    <w:semiHidden/>
    <w:unhideWhenUsed/>
    <w:rsid w:val="00934C56"/>
    <w:rPr>
      <w:color w:val="605E5C"/>
      <w:shd w:val="clear" w:color="auto" w:fill="E1DFDD"/>
    </w:rPr>
  </w:style>
  <w:style w:type="paragraph" w:styleId="ListParagraph">
    <w:name w:val="List Paragraph"/>
    <w:basedOn w:val="Normal"/>
    <w:uiPriority w:val="34"/>
    <w:qFormat/>
    <w:rsid w:val="00934C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709403">
      <w:bodyDiv w:val="1"/>
      <w:marLeft w:val="0"/>
      <w:marRight w:val="0"/>
      <w:marTop w:val="0"/>
      <w:marBottom w:val="0"/>
      <w:divBdr>
        <w:top w:val="none" w:sz="0" w:space="0" w:color="auto"/>
        <w:left w:val="none" w:sz="0" w:space="0" w:color="auto"/>
        <w:bottom w:val="none" w:sz="0" w:space="0" w:color="auto"/>
        <w:right w:val="none" w:sz="0" w:space="0" w:color="auto"/>
      </w:divBdr>
    </w:div>
    <w:div w:id="416630993">
      <w:bodyDiv w:val="1"/>
      <w:marLeft w:val="0"/>
      <w:marRight w:val="0"/>
      <w:marTop w:val="0"/>
      <w:marBottom w:val="0"/>
      <w:divBdr>
        <w:top w:val="none" w:sz="0" w:space="0" w:color="auto"/>
        <w:left w:val="none" w:sz="0" w:space="0" w:color="auto"/>
        <w:bottom w:val="none" w:sz="0" w:space="0" w:color="auto"/>
        <w:right w:val="none" w:sz="0" w:space="0" w:color="auto"/>
      </w:divBdr>
      <w:divsChild>
        <w:div w:id="210968393">
          <w:marLeft w:val="0"/>
          <w:marRight w:val="0"/>
          <w:marTop w:val="0"/>
          <w:marBottom w:val="0"/>
          <w:divBdr>
            <w:top w:val="none" w:sz="0" w:space="0" w:color="auto"/>
            <w:left w:val="none" w:sz="0" w:space="0" w:color="auto"/>
            <w:bottom w:val="none" w:sz="0" w:space="0" w:color="auto"/>
            <w:right w:val="none" w:sz="0" w:space="0" w:color="auto"/>
          </w:divBdr>
          <w:divsChild>
            <w:div w:id="4401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6742">
      <w:bodyDiv w:val="1"/>
      <w:marLeft w:val="0"/>
      <w:marRight w:val="0"/>
      <w:marTop w:val="0"/>
      <w:marBottom w:val="0"/>
      <w:divBdr>
        <w:top w:val="none" w:sz="0" w:space="0" w:color="auto"/>
        <w:left w:val="none" w:sz="0" w:space="0" w:color="auto"/>
        <w:bottom w:val="none" w:sz="0" w:space="0" w:color="auto"/>
        <w:right w:val="none" w:sz="0" w:space="0" w:color="auto"/>
      </w:divBdr>
      <w:divsChild>
        <w:div w:id="371223441">
          <w:marLeft w:val="0"/>
          <w:marRight w:val="0"/>
          <w:marTop w:val="0"/>
          <w:marBottom w:val="0"/>
          <w:divBdr>
            <w:top w:val="none" w:sz="0" w:space="0" w:color="auto"/>
            <w:left w:val="none" w:sz="0" w:space="0" w:color="auto"/>
            <w:bottom w:val="none" w:sz="0" w:space="0" w:color="auto"/>
            <w:right w:val="none" w:sz="0" w:space="0" w:color="auto"/>
          </w:divBdr>
          <w:divsChild>
            <w:div w:id="471558872">
              <w:marLeft w:val="0"/>
              <w:marRight w:val="0"/>
              <w:marTop w:val="0"/>
              <w:marBottom w:val="0"/>
              <w:divBdr>
                <w:top w:val="none" w:sz="0" w:space="0" w:color="auto"/>
                <w:left w:val="none" w:sz="0" w:space="0" w:color="auto"/>
                <w:bottom w:val="none" w:sz="0" w:space="0" w:color="auto"/>
                <w:right w:val="none" w:sz="0" w:space="0" w:color="auto"/>
              </w:divBdr>
              <w:divsChild>
                <w:div w:id="1702433354">
                  <w:marLeft w:val="0"/>
                  <w:marRight w:val="0"/>
                  <w:marTop w:val="0"/>
                  <w:marBottom w:val="0"/>
                  <w:divBdr>
                    <w:top w:val="none" w:sz="0" w:space="0" w:color="auto"/>
                    <w:left w:val="none" w:sz="0" w:space="0" w:color="auto"/>
                    <w:bottom w:val="none" w:sz="0" w:space="0" w:color="auto"/>
                    <w:right w:val="none" w:sz="0" w:space="0" w:color="auto"/>
                  </w:divBdr>
                  <w:divsChild>
                    <w:div w:id="1982731098">
                      <w:marLeft w:val="0"/>
                      <w:marRight w:val="0"/>
                      <w:marTop w:val="0"/>
                      <w:marBottom w:val="0"/>
                      <w:divBdr>
                        <w:top w:val="none" w:sz="0" w:space="0" w:color="auto"/>
                        <w:left w:val="none" w:sz="0" w:space="0" w:color="auto"/>
                        <w:bottom w:val="none" w:sz="0" w:space="0" w:color="auto"/>
                        <w:right w:val="none" w:sz="0" w:space="0" w:color="auto"/>
                      </w:divBdr>
                      <w:divsChild>
                        <w:div w:id="20490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133077">
          <w:marLeft w:val="0"/>
          <w:marRight w:val="0"/>
          <w:marTop w:val="0"/>
          <w:marBottom w:val="0"/>
          <w:divBdr>
            <w:top w:val="none" w:sz="0" w:space="0" w:color="auto"/>
            <w:left w:val="none" w:sz="0" w:space="0" w:color="auto"/>
            <w:bottom w:val="none" w:sz="0" w:space="0" w:color="auto"/>
            <w:right w:val="none" w:sz="0" w:space="0" w:color="auto"/>
          </w:divBdr>
        </w:div>
      </w:divsChild>
    </w:div>
    <w:div w:id="1034379771">
      <w:bodyDiv w:val="1"/>
      <w:marLeft w:val="0"/>
      <w:marRight w:val="0"/>
      <w:marTop w:val="0"/>
      <w:marBottom w:val="0"/>
      <w:divBdr>
        <w:top w:val="none" w:sz="0" w:space="0" w:color="auto"/>
        <w:left w:val="none" w:sz="0" w:space="0" w:color="auto"/>
        <w:bottom w:val="none" w:sz="0" w:space="0" w:color="auto"/>
        <w:right w:val="none" w:sz="0" w:space="0" w:color="auto"/>
      </w:divBdr>
    </w:div>
    <w:div w:id="155735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ze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29</Pages>
  <Words>2382</Words>
  <Characters>13581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2023-11-10T01:49:00Z</dcterms:created>
  <dcterms:modified xsi:type="dcterms:W3CDTF">2024-05-08T17:55:00Z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e5b7486826146b6ba455fe88cc079b0c643a4800dd7581067ff41976ecf851e0</vt:lpwstr>
  </property>
</Properties>
</file>